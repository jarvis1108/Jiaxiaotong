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2"/>
        <w:jc w:val="center"/>
        <w:rPr>
          <w:sz w:val="28"/>
        </w:rPr>
      </w:pPr>
    </w:p>
    <w:tbl>
      <w:tblPr>
        <w:tblStyle w:val="2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118" w:hRule="atLeast"/>
          <w:jc w:val="center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微信小程序“</w:t>
            </w:r>
            <w:r>
              <w:rPr>
                <w:rFonts w:hint="eastAsia"/>
                <w:sz w:val="44"/>
                <w:lang w:eastAsia="zh-CN"/>
              </w:rPr>
              <w:t>最强学霸</w:t>
            </w:r>
            <w:r>
              <w:rPr>
                <w:rFonts w:hint="eastAsia"/>
                <w:sz w:val="44"/>
              </w:rPr>
              <w:t>”</w:t>
            </w:r>
          </w:p>
          <w:p>
            <w:pPr>
              <w:pStyle w:val="2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</w:pPr>
            <w:r>
              <w:rPr>
                <w:rFonts w:hint="eastAsia"/>
                <w:lang w:eastAsia="zh-CN"/>
              </w:rPr>
              <w:t>数据库设计</w:t>
            </w:r>
            <w:r>
              <w:rPr>
                <w:rFonts w:hint="eastAsia"/>
              </w:rPr>
              <w:t>说明书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2018/5/8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文档历史记录：</w:t>
      </w:r>
    </w:p>
    <w:tbl>
      <w:tblPr>
        <w:tblStyle w:val="27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2"/>
        <w:gridCol w:w="1428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时间</w:t>
            </w:r>
          </w:p>
        </w:tc>
        <w:tc>
          <w:tcPr>
            <w:tcW w:w="142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责任人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改动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  <w:r>
              <w:t>201</w:t>
            </w:r>
            <w:r>
              <w:rPr>
                <w:rFonts w:hint="eastAsia"/>
              </w:rPr>
              <w:t>8</w:t>
            </w:r>
            <w:r>
              <w:t>/</w:t>
            </w:r>
            <w:r>
              <w:rPr>
                <w:rFonts w:hint="eastAsia"/>
              </w:rPr>
              <w:t>5</w:t>
            </w:r>
            <w:r>
              <w:t>/</w:t>
            </w:r>
            <w:r>
              <w:rPr>
                <w:rFonts w:hint="eastAsia"/>
              </w:rPr>
              <w:t>8</w:t>
            </w:r>
          </w:p>
        </w:tc>
        <w:tc>
          <w:tcPr>
            <w:tcW w:w="142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  <w:r>
              <w:rPr>
                <w:rFonts w:hint="eastAsia"/>
              </w:rPr>
              <w:t>1.0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  <w:r>
              <w:rPr>
                <w:rFonts w:hint="eastAsia"/>
              </w:rPr>
              <w:t>林丽涛</w:t>
            </w: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  <w:r>
              <w:rPr>
                <w:rFonts w:hint="eastAsia"/>
              </w:rPr>
              <w:t>Created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</w:tc>
        <w:tc>
          <w:tcPr>
            <w:tcW w:w="142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</w:tc>
        <w:tc>
          <w:tcPr>
            <w:tcW w:w="284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rPr>
          <w:rFonts w:hint="eastAsia"/>
          <w:lang w:eastAsia="zh-CN"/>
        </w:rPr>
      </w:pPr>
      <w:bookmarkStart w:id="0" w:name="_Toc120307688"/>
      <w:bookmarkStart w:id="1" w:name="_Toc121128984"/>
      <w:bookmarkStart w:id="2" w:name="_Toc13075"/>
      <w:r>
        <w:rPr>
          <w:rFonts w:hint="eastAsia"/>
        </w:rPr>
        <w:t>数据</w:t>
      </w:r>
      <w:bookmarkEnd w:id="0"/>
      <w:bookmarkEnd w:id="1"/>
      <w:r>
        <w:rPr>
          <w:rFonts w:hint="eastAsia"/>
        </w:rPr>
        <w:t>设计</w:t>
      </w:r>
      <w:r>
        <w:rPr>
          <w:rFonts w:hint="eastAsia"/>
          <w:lang w:eastAsia="zh-CN"/>
        </w:rPr>
        <w:t>说明书</w:t>
      </w:r>
      <w:bookmarkEnd w:id="2"/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</w:pPr>
      <w:bookmarkStart w:id="3" w:name="_Toc17043"/>
      <w:r>
        <w:rPr>
          <w:rFonts w:hint="eastAsia"/>
        </w:rPr>
        <w:t>目录</w:t>
      </w:r>
      <w:bookmarkEnd w:id="3"/>
    </w:p>
    <w:p>
      <w:pPr>
        <w:pStyle w:val="20"/>
        <w:tabs>
          <w:tab w:val="right" w:leader="dot" w:pos="13958"/>
        </w:tabs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r>
        <w:fldChar w:fldCharType="begin"/>
      </w:r>
      <w:r>
        <w:instrText xml:space="preserve"> HYPERLINK \l _Toc13075 </w:instrText>
      </w:r>
      <w:r>
        <w:fldChar w:fldCharType="separate"/>
      </w:r>
      <w:r>
        <w:rPr>
          <w:rFonts w:hint="eastAsia"/>
        </w:rPr>
        <w:t>数据设计</w:t>
      </w:r>
      <w:r>
        <w:rPr>
          <w:rFonts w:hint="eastAsia"/>
          <w:lang w:eastAsia="zh-CN"/>
        </w:rPr>
        <w:t>说明书</w:t>
      </w:r>
      <w:r>
        <w:tab/>
      </w:r>
      <w:r>
        <w:fldChar w:fldCharType="begin"/>
      </w:r>
      <w:r>
        <w:instrText xml:space="preserve"> PAGEREF _Toc13075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13958"/>
        </w:tabs>
      </w:pPr>
      <w:r>
        <w:fldChar w:fldCharType="begin"/>
      </w:r>
      <w:r>
        <w:instrText xml:space="preserve"> HYPERLINK \l _Toc17043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_Toc17043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13958"/>
        </w:tabs>
      </w:pPr>
      <w:r>
        <w:fldChar w:fldCharType="begin"/>
      </w:r>
      <w:r>
        <w:instrText xml:space="preserve"> HYPERLINK \l _Toc20889 </w:instrText>
      </w:r>
      <w: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eastAsia="zh-CN"/>
        </w:rPr>
        <w:t>概述</w:t>
      </w:r>
      <w:r>
        <w:tab/>
      </w:r>
      <w:r>
        <w:fldChar w:fldCharType="begin"/>
      </w:r>
      <w:r>
        <w:instrText xml:space="preserve"> PAGEREF _Toc20889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13958"/>
        </w:tabs>
      </w:pPr>
      <w:r>
        <w:fldChar w:fldCharType="begin"/>
      </w:r>
      <w:r>
        <w:instrText xml:space="preserve"> HYPERLINK \l _Toc24421 </w:instrText>
      </w:r>
      <w: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eastAsia="zh-CN"/>
        </w:rPr>
        <w:t>数据库逻辑设计</w:t>
      </w:r>
      <w:r>
        <w:tab/>
      </w:r>
      <w:r>
        <w:fldChar w:fldCharType="begin"/>
      </w:r>
      <w:r>
        <w:instrText xml:space="preserve"> PAGEREF _Toc24421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13958"/>
        </w:tabs>
      </w:pPr>
      <w:r>
        <w:fldChar w:fldCharType="begin"/>
      </w:r>
      <w:r>
        <w:instrText xml:space="preserve"> HYPERLINK \l _Toc27416 </w:instrText>
      </w:r>
      <w: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基础数据模块</w:t>
      </w:r>
      <w:r>
        <w:tab/>
      </w:r>
      <w:r>
        <w:fldChar w:fldCharType="begin"/>
      </w:r>
      <w:r>
        <w:instrText xml:space="preserve"> PAGEREF _Toc27416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13958"/>
        </w:tabs>
      </w:pPr>
      <w:r>
        <w:fldChar w:fldCharType="begin"/>
      </w:r>
      <w:r>
        <w:instrText xml:space="preserve"> HYPERLINK \l _Toc5667 </w:instrText>
      </w:r>
      <w: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对战模块</w:t>
      </w:r>
      <w:r>
        <w:tab/>
      </w:r>
      <w:r>
        <w:fldChar w:fldCharType="begin"/>
      </w:r>
      <w:r>
        <w:instrText xml:space="preserve"> PAGEREF _Toc5667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13958"/>
        </w:tabs>
      </w:pPr>
      <w:r>
        <w:fldChar w:fldCharType="begin"/>
      </w:r>
      <w:r>
        <w:instrText xml:space="preserve"> HYPERLINK \l _Toc13469 </w:instrText>
      </w:r>
      <w:r>
        <w:fldChar w:fldCharType="separate"/>
      </w:r>
      <w:r>
        <w:rPr>
          <w:rFonts w:hint="default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商城模块</w:t>
      </w:r>
      <w:r>
        <w:tab/>
      </w:r>
      <w:r>
        <w:fldChar w:fldCharType="begin"/>
      </w:r>
      <w:r>
        <w:instrText xml:space="preserve"> PAGEREF _Toc13469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13958"/>
        </w:tabs>
      </w:pPr>
      <w:r>
        <w:fldChar w:fldCharType="begin"/>
      </w:r>
      <w:r>
        <w:instrText xml:space="preserve"> HYPERLINK \l _Toc22580 </w:instrText>
      </w:r>
      <w:r>
        <w:fldChar w:fldCharType="separate"/>
      </w:r>
      <w:r>
        <w:rPr>
          <w:rFonts w:hint="default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社区模块</w:t>
      </w:r>
      <w:r>
        <w:tab/>
      </w:r>
      <w:r>
        <w:fldChar w:fldCharType="begin"/>
      </w:r>
      <w:r>
        <w:instrText xml:space="preserve"> PAGEREF _Toc22580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13958"/>
        </w:tabs>
      </w:pPr>
      <w:r>
        <w:fldChar w:fldCharType="begin"/>
      </w:r>
      <w:r>
        <w:instrText xml:space="preserve"> HYPERLINK \l _Toc10829 </w:instrText>
      </w:r>
      <w:r>
        <w:fldChar w:fldCharType="separate"/>
      </w:r>
      <w:r>
        <w:rPr>
          <w:rFonts w:hint="default"/>
          <w:lang w:val="en-US" w:eastAsia="zh-CN"/>
        </w:rPr>
        <w:t xml:space="preserve">2.5. </w:t>
      </w:r>
      <w:r>
        <w:rPr>
          <w:rFonts w:hint="eastAsia"/>
          <w:lang w:val="en-US" w:eastAsia="zh-CN"/>
        </w:rPr>
        <w:t>试题模块</w:t>
      </w:r>
      <w:r>
        <w:tab/>
      </w:r>
      <w:r>
        <w:fldChar w:fldCharType="begin"/>
      </w:r>
      <w:r>
        <w:instrText xml:space="preserve"> PAGEREF _Toc10829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13958"/>
        </w:tabs>
      </w:pPr>
      <w:r>
        <w:fldChar w:fldCharType="begin"/>
      </w:r>
      <w:r>
        <w:instrText xml:space="preserve"> HYPERLINK \l _Toc3989 </w:instrText>
      </w:r>
      <w:r>
        <w:fldChar w:fldCharType="separate"/>
      </w:r>
      <w:r>
        <w:rPr>
          <w:rFonts w:hint="default"/>
          <w:szCs w:val="22"/>
          <w:lang w:val="en-US" w:eastAsia="zh-CN"/>
        </w:rPr>
        <w:t xml:space="preserve">2.6. </w:t>
      </w:r>
      <w:r>
        <w:rPr>
          <w:rFonts w:hint="eastAsia"/>
          <w:szCs w:val="22"/>
          <w:lang w:val="en-US" w:eastAsia="zh-CN"/>
        </w:rPr>
        <w:t>私有题库模块</w:t>
      </w:r>
      <w:r>
        <w:tab/>
      </w:r>
      <w:r>
        <w:fldChar w:fldCharType="begin"/>
      </w:r>
      <w:r>
        <w:instrText xml:space="preserve"> PAGEREF _Toc3989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1"/>
        <w:tabs>
          <w:tab w:val="right" w:leader="dot" w:pos="13958"/>
        </w:tabs>
      </w:pPr>
      <w:r>
        <w:fldChar w:fldCharType="begin"/>
      </w:r>
      <w:r>
        <w:instrText xml:space="preserve"> HYPERLINK \l _Toc22130 </w:instrText>
      </w:r>
      <w:r>
        <w:fldChar w:fldCharType="separate"/>
      </w:r>
      <w:r>
        <w:rPr>
          <w:rFonts w:hint="default"/>
          <w:szCs w:val="22"/>
          <w:lang w:val="en-US" w:eastAsia="zh-CN"/>
        </w:rPr>
        <w:t xml:space="preserve">2.7. </w:t>
      </w:r>
      <w:r>
        <w:rPr>
          <w:rFonts w:hint="eastAsia"/>
          <w:lang w:val="en-US" w:eastAsia="zh-CN"/>
        </w:rPr>
        <w:t>系统管理模块</w:t>
      </w:r>
      <w:bookmarkStart w:id="113" w:name="_GoBack"/>
      <w:bookmarkEnd w:id="113"/>
      <w:r>
        <w:tab/>
      </w:r>
      <w:r>
        <w:fldChar w:fldCharType="begin"/>
      </w:r>
      <w:r>
        <w:instrText xml:space="preserve"> PAGEREF _Toc22130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13958"/>
        </w:tabs>
      </w:pPr>
      <w:r>
        <w:fldChar w:fldCharType="begin"/>
      </w:r>
      <w:r>
        <w:instrText xml:space="preserve"> HYPERLINK \l _Toc16747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数据库物理设计</w:t>
      </w:r>
      <w:r>
        <w:tab/>
      </w:r>
      <w:r>
        <w:fldChar w:fldCharType="begin"/>
      </w:r>
      <w:r>
        <w:instrText xml:space="preserve"> PAGEREF _Toc16747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13958"/>
        </w:tabs>
      </w:pPr>
      <w:r>
        <w:fldChar w:fldCharType="begin"/>
      </w:r>
      <w:r>
        <w:instrText xml:space="preserve"> HYPERLINK \l _Toc5824 </w:instrText>
      </w:r>
      <w: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附注说明</w:t>
      </w:r>
      <w:r>
        <w:tab/>
      </w:r>
      <w:r>
        <w:fldChar w:fldCharType="begin"/>
      </w:r>
      <w:r>
        <w:instrText xml:space="preserve"> PAGEREF _Toc5824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fldChar w:fldCharType="end"/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" w:name="_Toc20889"/>
      <w:r>
        <w:rPr>
          <w:rFonts w:hint="eastAsia"/>
          <w:lang w:eastAsia="zh-CN"/>
        </w:rPr>
        <w:t>概述</w:t>
      </w:r>
      <w:bookmarkEnd w:id="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</w:pPr>
      <w:r>
        <w:rPr>
          <w:rFonts w:hint="eastAsia"/>
        </w:rPr>
        <w:t>本数据说明并不可以直接作为数据库设计。其中字段列表只是说明数据处理的需求，对应于数据结构/接口/存储设计，应进行软件技术上的进一步权衡。使用结构化存储、文件存储都应该充分考虑功能需求要求、开发可实施性可测试性、性能要求、成本等因素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rFonts w:hint="eastAsia"/>
        </w:rPr>
        <w:t>设计提示：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rPr>
          <w:rFonts w:hint="eastAsia"/>
        </w:rPr>
      </w:pPr>
      <w:r>
        <w:rPr>
          <w:rFonts w:hint="eastAsia"/>
        </w:rPr>
        <w:t>数据采用结构化数据存储会比较合适（实现难度，开发周期，简洁等）</w:t>
      </w:r>
      <w:r>
        <w:t>。</w:t>
      </w:r>
      <w:r>
        <w:rPr>
          <w:rFonts w:hint="eastAsia"/>
        </w:rPr>
        <w:t>也可以考虑加入NoSQL数据库系统。</w:t>
      </w:r>
    </w:p>
    <w:p>
      <w:pPr>
        <w:pStyle w:val="2"/>
        <w:rPr>
          <w:rFonts w:hint="eastAsia"/>
          <w:lang w:val="en-US" w:eastAsia="zh-CN"/>
        </w:rPr>
      </w:pPr>
      <w:bookmarkStart w:id="5" w:name="_Toc24421"/>
      <w:r>
        <w:rPr>
          <w:rFonts w:hint="eastAsia"/>
          <w:lang w:eastAsia="zh-CN"/>
        </w:rPr>
        <w:t>数据库逻辑设计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27416"/>
      <w:r>
        <w:rPr>
          <w:rFonts w:hint="eastAsia"/>
          <w:lang w:val="en-US" w:eastAsia="zh-CN"/>
        </w:rPr>
        <w:t>基础数据模块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292.7pt;width:535.3pt;" o:ole="t" filled="f" o:preferrelative="t" stroked="f" coordsize="21600,21600">
            <v:path/>
            <v:fill on="f" focussize="0,0"/>
            <v:stroke on="f"/>
            <v:imagedata r:id="rId6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  <w:sectPr>
          <w:footerReference r:id="rId3" w:type="default"/>
          <w:pgSz w:w="16838" w:h="11906" w:orient="landscape"/>
          <w:pgMar w:top="1803" w:right="1440" w:bottom="1803" w:left="144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9" w:charSpace="0"/>
        </w:sectPr>
      </w:pPr>
    </w:p>
    <w:p>
      <w:pPr>
        <w:pStyle w:val="3"/>
        <w:rPr>
          <w:rFonts w:hint="eastAsia"/>
          <w:lang w:val="en-US" w:eastAsia="zh-CN"/>
        </w:rPr>
      </w:pPr>
      <w:bookmarkStart w:id="7" w:name="_Toc5667"/>
      <w:r>
        <w:rPr>
          <w:rFonts w:hint="eastAsia"/>
          <w:lang w:val="en-US" w:eastAsia="zh-CN"/>
        </w:rPr>
        <w:t>对战模块</w:t>
      </w:r>
      <w:bookmarkEnd w:id="7"/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38.45pt;width:470.6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7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bookmarkStart w:id="8" w:name="_Toc13469"/>
      <w:r>
        <w:rPr>
          <w:rFonts w:hint="eastAsia"/>
          <w:lang w:val="en-US" w:eastAsia="zh-CN"/>
        </w:rPr>
        <w:t>商城模块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337.9pt;width:577.4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bookmarkStart w:id="9" w:name="_Toc22580"/>
      <w:r>
        <w:rPr>
          <w:rFonts w:hint="eastAsia"/>
          <w:lang w:val="en-US" w:eastAsia="zh-CN"/>
        </w:rPr>
        <w:t>社区模块</w:t>
      </w:r>
      <w:bookmarkEnd w:id="9"/>
    </w:p>
    <w:p>
      <w:pPr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254.7pt;width:697.3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1">
            <o:LockedField>false</o:LockedField>
          </o:OLEObject>
        </w:object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0" w:name="_Toc10829"/>
      <w:r>
        <w:rPr>
          <w:rFonts w:hint="eastAsia"/>
          <w:lang w:val="en-US" w:eastAsia="zh-CN"/>
        </w:rPr>
        <w:t>试题模块</w:t>
      </w:r>
      <w:bookmarkEnd w:id="1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296pt;width:539.3pt;" o:ole="t" filled="f" o:preferrelative="t" stroked="f" coordsize="21600,21600">
            <v:path/>
            <v:fill on="f" focussize="0,0"/>
            <v:stroke on="f"/>
            <v:imagedata r:id="rId14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3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szCs w:val="22"/>
          <w:lang w:val="en-US" w:eastAsia="zh-CN"/>
        </w:rPr>
      </w:pPr>
      <w:bookmarkStart w:id="11" w:name="_Toc3989"/>
      <w:r>
        <w:rPr>
          <w:rFonts w:hint="eastAsia"/>
          <w:szCs w:val="22"/>
          <w:lang w:val="en-US" w:eastAsia="zh-CN"/>
        </w:rPr>
        <w:t>私有题库模块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322.9pt;width:697.5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5">
            <o:LockedField>false</o:LockedField>
          </o:OLEObject>
        </w:object>
      </w:r>
    </w:p>
    <w:p>
      <w:pPr>
        <w:pStyle w:val="3"/>
        <w:rPr>
          <w:rFonts w:hint="eastAsia"/>
          <w:szCs w:val="22"/>
          <w:lang w:val="en-US" w:eastAsia="zh-CN"/>
        </w:rPr>
      </w:pPr>
      <w:bookmarkStart w:id="12" w:name="_Toc22130"/>
      <w:r>
        <w:rPr>
          <w:rFonts w:hint="eastAsia"/>
          <w:lang w:val="en-US" w:eastAsia="zh-CN"/>
        </w:rPr>
        <w:t>系统管理模块</w:t>
      </w:r>
      <w:bookmarkEnd w:id="12"/>
    </w:p>
    <w:p>
      <w:pPr>
        <w:rPr>
          <w:rFonts w:hint="eastAsia"/>
          <w:lang w:val="en-US" w:eastAsia="zh-CN"/>
        </w:rPr>
        <w:sectPr>
          <w:pgSz w:w="16838" w:h="11906" w:orient="landscape"/>
          <w:pgMar w:top="1803" w:right="1440" w:bottom="1803" w:left="144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9" w:charSpace="0"/>
        </w:sectPr>
      </w:pPr>
      <w:r>
        <w:rPr>
          <w:rFonts w:hint="eastAsia"/>
          <w:lang w:val="en-US" w:eastAsia="zh-CN"/>
        </w:rPr>
        <w:object>
          <v:shape id="_x0000_i1031" o:spt="75" type="#_x0000_t75" style="height:312.1pt;width:516.6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7">
            <o:LockedField>false</o:LockedField>
          </o:OLEObject>
        </w:object>
      </w:r>
    </w:p>
    <w:p>
      <w:pPr>
        <w:pStyle w:val="2"/>
        <w:rPr>
          <w:rFonts w:hint="eastAsia"/>
          <w:lang w:val="en-US" w:eastAsia="zh-CN"/>
        </w:rPr>
      </w:pPr>
      <w:bookmarkStart w:id="13" w:name="_Toc16747"/>
      <w:r>
        <w:rPr>
          <w:rFonts w:hint="eastAsia"/>
          <w:lang w:val="en-US" w:eastAsia="zh-CN"/>
        </w:rPr>
        <w:t>数据库物理设计</w:t>
      </w:r>
      <w:bookmarkEnd w:id="13"/>
    </w:p>
    <w:tbl>
      <w:tblPr>
        <w:tblStyle w:val="27"/>
        <w:tblW w:w="13988" w:type="dxa"/>
        <w:jc w:val="center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00"/>
        <w:gridCol w:w="1278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8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PDM信息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项目名称</w:t>
            </w:r>
          </w:p>
        </w:tc>
        <w:tc>
          <w:tcPr>
            <w:tcW w:w="127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最强学霸数据库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文件名</w:t>
            </w:r>
          </w:p>
        </w:tc>
        <w:tc>
          <w:tcPr>
            <w:tcW w:w="127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最强学霸_数据库物理设计.pdm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数据库类型</w:t>
            </w:r>
          </w:p>
        </w:tc>
        <w:tc>
          <w:tcPr>
            <w:tcW w:w="127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MYSQL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表数量</w:t>
            </w:r>
          </w:p>
        </w:tc>
        <w:tc>
          <w:tcPr>
            <w:tcW w:w="127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51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PDM所在目录</w:t>
            </w:r>
          </w:p>
        </w:tc>
        <w:tc>
          <w:tcPr>
            <w:tcW w:w="127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C:\P040_DesginerDocForMatch\数据库设计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2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更新日期</w:t>
            </w:r>
          </w:p>
        </w:tc>
        <w:tc>
          <w:tcPr>
            <w:tcW w:w="127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2019/1/12 14:15:24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Style w:val="27"/>
        <w:tblW w:w="13988" w:type="dxa"/>
        <w:jc w:val="center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98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模块列表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"DPD_010_基础数据"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DPD_010_基础数据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"DPD_020_商城模块"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DPD_020_商城模块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"DPD_030_社区模块"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DPD_030_社区模块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"DPD_040_试题模块"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DPD_040_试题模块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"DPD_045_私有题库"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DPD_045_私有题库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"DPD_050_对战模块"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DPD_050_对战模块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"DPD_060_系统模块"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DPD_060_系统模块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sz w:val="18"/>
          <w:szCs w:val="18"/>
        </w:rPr>
        <w:t>DPD_010_基础数据清单</w:t>
      </w:r>
      <w:r>
        <w:rPr>
          <w:rFonts w:ascii="宋体" w:hAnsi="宋体" w:eastAsia="宋体" w:cs="宋体"/>
          <w:sz w:val="24"/>
          <w:szCs w:val="24"/>
        </w:rPr>
        <w:t>:</w:t>
      </w:r>
    </w:p>
    <w:tbl>
      <w:tblPr>
        <w:tblStyle w:val="27"/>
        <w:tblW w:w="13987" w:type="dxa"/>
        <w:jc w:val="center"/>
        <w:tblInd w:w="1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39"/>
        <w:gridCol w:w="55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4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表名</w:t>
            </w:r>
          </w:p>
        </w:tc>
        <w:tc>
          <w:tcPr>
            <w:tcW w:w="55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4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14" w:name="headLOCAL_3-T_BSD_BOOKVERINFO"/>
            <w:bookmarkEnd w:id="14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"LOCAL_3-T_BSD_BOOKVERINFO"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T_BSD_BOOKVERINFO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5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书版本基本信息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4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15" w:name="headLOCAL_3-T_BSD_COURSEINFO"/>
            <w:bookmarkEnd w:id="15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"LOCAL_3-T_BSD_COURSEINFO"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T_BSD_COURSEINFO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5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课程基本信息表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4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16" w:name="headLOCAL_3-T_BSD_GRADEINFO"/>
            <w:bookmarkEnd w:id="16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"LOCAL_3-T_BSD_GRADEINFO"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T_BSD_GRADEINFO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5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年级基本信息表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4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17" w:name="headLOCAL_3-T_BSD_GRADEPHASEINFO"/>
            <w:bookmarkEnd w:id="17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"LOCAL_3-T_BSD_GRADEPHASEINFO"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T_BSD_GRADEPHASEINFO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5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年级阶段基本信息表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4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18" w:name="headLOCAL_3-T_BSD_GRADEPHASEINFOREL"/>
            <w:bookmarkEnd w:id="18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"LOCAL_3-T_BSD_GRADEPHASEINFOREL"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T_BSD_GRADEPHASEINFOREL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5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年级阶段相关信息表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4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19" w:name="headLOCAL_3-T_BSD_KNOWLEDGE"/>
            <w:bookmarkEnd w:id="19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"LOCAL_3-T_BSD_KNOWLEDGE"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T_BSD_KNOWLEDGE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5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知识点表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4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0" w:name="headLOCAL_3-T_BSD_SUBJECT"/>
            <w:bookmarkEnd w:id="20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"LOCAL_3-T_BSD_SUBJECT"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T_BSD_SUBJECT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5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科目表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4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1" w:name="headLOCAL_3-TMP_TB_QUESTION"/>
            <w:bookmarkEnd w:id="21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"LOCAL_3-TMP_TB_QUESTION"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TMP_TB_QUESTION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5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Tmp_Tb_Question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sz w:val="18"/>
          <w:szCs w:val="18"/>
        </w:rPr>
        <w:t>DPD_020_商城模块清单</w:t>
      </w:r>
      <w:r>
        <w:rPr>
          <w:rFonts w:ascii="宋体" w:hAnsi="宋体" w:eastAsia="宋体" w:cs="宋体"/>
          <w:sz w:val="24"/>
          <w:szCs w:val="24"/>
        </w:rPr>
        <w:t>:</w:t>
      </w:r>
    </w:p>
    <w:tbl>
      <w:tblPr>
        <w:tblStyle w:val="27"/>
        <w:tblW w:w="13987" w:type="dxa"/>
        <w:jc w:val="center"/>
        <w:tblInd w:w="1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02"/>
        <w:gridCol w:w="588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10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表名</w:t>
            </w:r>
          </w:p>
        </w:tc>
        <w:tc>
          <w:tcPr>
            <w:tcW w:w="5885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10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2" w:name="headLOCAL_3-T_MAL_COUPON"/>
            <w:bookmarkEnd w:id="22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"LOCAL_3-T_MAL_COUPON"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T_MAL_COUPON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885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优惠券表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10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3" w:name="headLOCAL_3-T_MAL_COUPONDETAIL"/>
            <w:bookmarkEnd w:id="23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"LOCAL_3-T_MAL_COUPONDETAIL"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T_MAL_COUPONDETAIL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885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优惠券明细表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10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4" w:name="headLOCAL_3-T_MAL_ORDERRECORD"/>
            <w:bookmarkEnd w:id="24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"LOCAL_3-T_MAL_ORDERRECORD"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T_MAL_ORDERRECORD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885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10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5" w:name="headLOCAL_3-T_MAL_PRODUCTINFO"/>
            <w:bookmarkEnd w:id="25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"LOCAL_3-T_MAL_PRODUCTINFO"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T_MAL_PRODUCTINFO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885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产品信息表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sz w:val="18"/>
          <w:szCs w:val="18"/>
        </w:rPr>
        <w:t>DPD_030_社区模块清单</w:t>
      </w:r>
      <w:r>
        <w:rPr>
          <w:rFonts w:ascii="宋体" w:hAnsi="宋体" w:eastAsia="宋体" w:cs="宋体"/>
          <w:sz w:val="24"/>
          <w:szCs w:val="24"/>
        </w:rPr>
        <w:t>:</w:t>
      </w:r>
    </w:p>
    <w:tbl>
      <w:tblPr>
        <w:tblStyle w:val="27"/>
        <w:tblW w:w="13988" w:type="dxa"/>
        <w:jc w:val="center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994"/>
        <w:gridCol w:w="699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表名</w:t>
            </w:r>
          </w:p>
        </w:tc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6" w:name="headLOCAL_3-T_BSD_LEVELEXPERIENCE"/>
            <w:bookmarkEnd w:id="26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"LOCAL_3-T_BSD_LEVELEXPERIENCE"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T_BSD_LEVELEXPERIENCE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t_BSD_LevelExperience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7" w:name="headLOCAL_3-T_COM_COMMUNITYROLE"/>
            <w:bookmarkEnd w:id="27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"LOCAL_3-T_COM_COMMUNITYROLE"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T_COM_COMMUNITYROLE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社区角色表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8" w:name="headLOCAL_3-T_COM_SPECIALTRAINING"/>
            <w:bookmarkEnd w:id="28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"LOCAL_3-T_COM_SPECIALTRAINING"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T_COM_SPECIALTRAINING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集训营表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29" w:name="headLOCAL_3-T_MAL_SCHOLARSHIP"/>
            <w:bookmarkEnd w:id="29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"LOCAL_3-T_MAL_SCHOLARSHIP"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T_MAL_SCHOLARSHIP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t_MAL_Scholarship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0" w:name="headLOCAL_3-T_MAL_SCHOLARSHIPRECORD"/>
            <w:bookmarkEnd w:id="30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"LOCAL_3-T_MAL_SCHOLARSHIPRECORD"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T_MAL_SCHOLARSHIPRECORD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t_MAL_ScholarshipRecord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1" w:name="headLOCAL_3-T_QST_QUESTIONCOLLECTION"/>
            <w:bookmarkEnd w:id="31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"LOCAL_3-T_QST_QUESTIONCOLLECTION"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T_QST_QUESTIONCOLLECTION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t_QST_QuestionCollection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2" w:name="headLOCAL_3-T_SYS_FEEDBACK"/>
            <w:bookmarkEnd w:id="32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"LOCAL_3-T_SYS_FEEDBACK"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T_SYS_FEEDBACK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t_SYS_Feedback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3" w:name="headLOCAL_3-T_SYS_SERIALNO"/>
            <w:bookmarkEnd w:id="33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"LOCAL_3-T_SYS_SERIALNO"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T_SYS_SERIALNO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699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流水码表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sz w:val="18"/>
          <w:szCs w:val="18"/>
        </w:rPr>
        <w:t>DPD_040_试题模块清单</w:t>
      </w:r>
      <w:r>
        <w:rPr>
          <w:rFonts w:ascii="宋体" w:hAnsi="宋体" w:eastAsia="宋体" w:cs="宋体"/>
          <w:sz w:val="24"/>
          <w:szCs w:val="24"/>
        </w:rPr>
        <w:t>:</w:t>
      </w:r>
    </w:p>
    <w:tbl>
      <w:tblPr>
        <w:tblStyle w:val="27"/>
        <w:tblW w:w="13987" w:type="dxa"/>
        <w:jc w:val="center"/>
        <w:tblInd w:w="1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14"/>
        <w:gridCol w:w="4473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51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表名</w:t>
            </w:r>
          </w:p>
        </w:tc>
        <w:tc>
          <w:tcPr>
            <w:tcW w:w="4473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51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4" w:name="headLOCAL_3-T_QST_QUESTION"/>
            <w:bookmarkEnd w:id="34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"LOCAL_3-T_QST_QUESTION"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T_QST_QUESTION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473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题目基本信息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51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5" w:name="headLOCAL_3-T_QST_QUESTIONMULTIPLECHOICE"/>
            <w:bookmarkEnd w:id="35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"LOCAL_3-T_QST_QUESTIONMULTIPLECHOICE"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T_QST_QUESTIONMULTIPLECHOICE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473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题目选择题表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51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6" w:name="headLOCAL_3-T_QST_QUESTIONRECITATION"/>
            <w:bookmarkEnd w:id="36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"LOCAL_3-T_QST_QUESTIONRECITATION"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T_QST_QUESTIONRECITATION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473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题目背诵表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51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7" w:name="headLOCAL_3-T_QST_QUESTIONTYPE"/>
            <w:bookmarkEnd w:id="37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"LOCAL_3-T_QST_QUESTIONTYPE"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T_QST_QUESTIONTYPE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473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题目类型表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sz w:val="18"/>
          <w:szCs w:val="18"/>
        </w:rPr>
        <w:t>DPD_045_私有题库清单</w:t>
      </w:r>
      <w:r>
        <w:rPr>
          <w:rFonts w:ascii="宋体" w:hAnsi="宋体" w:eastAsia="宋体" w:cs="宋体"/>
          <w:sz w:val="24"/>
          <w:szCs w:val="24"/>
        </w:rPr>
        <w:t>:</w:t>
      </w:r>
    </w:p>
    <w:tbl>
      <w:tblPr>
        <w:tblStyle w:val="27"/>
        <w:tblW w:w="13987" w:type="dxa"/>
        <w:jc w:val="center"/>
        <w:tblInd w:w="1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077"/>
        <w:gridCol w:w="3910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07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表名</w:t>
            </w:r>
          </w:p>
        </w:tc>
        <w:tc>
          <w:tcPr>
            <w:tcW w:w="391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07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8" w:name="headLOCAL_3-T_QST_QUESTIONFORLIB"/>
            <w:bookmarkEnd w:id="38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"LOCAL_3-T_QST_QUESTIONFORLIB"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T_QST_QUESTIONFORLIB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391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题库题目表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07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39" w:name="headLOCAL_3-T_QST_QUESTIONLIB"/>
            <w:bookmarkEnd w:id="39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"LOCAL_3-T_QST_QUESTIONLIB"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T_QST_QUESTIONLIB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391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07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0" w:name="headLOCAL_3-T_QST_QUESTIONMULTIPLECHOICEFORLIB"/>
            <w:bookmarkEnd w:id="40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"LOCAL_3-T_QST_QUESTIONMULTIPLECHOICEFORLIB"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T_QST_QUESTIONMULTIPLECHOICEFORLIB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391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题目库选择题题目表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07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1" w:name="headLOCAL_3-T_QST_QUESTIONRECITATIONFORLIB"/>
            <w:bookmarkEnd w:id="41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"LOCAL_3-T_QST_QUESTIONRECITATIONFORLIB"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T_QST_QUESTIONRECITATIONFORLIB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391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题库题目背诵表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sz w:val="18"/>
          <w:szCs w:val="18"/>
        </w:rPr>
        <w:t>DPD_050_对战模块清单</w:t>
      </w:r>
      <w:r>
        <w:rPr>
          <w:rFonts w:ascii="宋体" w:hAnsi="宋体" w:eastAsia="宋体" w:cs="宋体"/>
          <w:sz w:val="24"/>
          <w:szCs w:val="24"/>
        </w:rPr>
        <w:t>:</w:t>
      </w:r>
    </w:p>
    <w:tbl>
      <w:tblPr>
        <w:tblStyle w:val="27"/>
        <w:tblW w:w="13987" w:type="dxa"/>
        <w:jc w:val="center"/>
        <w:tblInd w:w="1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31"/>
        <w:gridCol w:w="505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931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表名</w:t>
            </w:r>
          </w:p>
        </w:tc>
        <w:tc>
          <w:tcPr>
            <w:tcW w:w="505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931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2" w:name="headLOCAL_3-MYTMPTABLE_123"/>
            <w:bookmarkEnd w:id="42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"LOCAL_3-MYTMPTABLE_123"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MYTMPTABLE_123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05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示例临时表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931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3" w:name="headLOCAL_3-MYTMPTABLE_124"/>
            <w:bookmarkEnd w:id="43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"LOCAL_3-MYTMPTABLE_124"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MYTMPTABLE_124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05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MyTmpTable_124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931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4" w:name="headLOCAL_3-T_MTH_LPCONSUMERECORD"/>
            <w:bookmarkEnd w:id="44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"LOCAL_3-T_MTH_LPCONSUMERECORD"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T_MTH_LPCONSUMERECORD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05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学点消费记录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931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5" w:name="headLOCAL_3-T_MTH_MATCHRECORD"/>
            <w:bookmarkEnd w:id="45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"LOCAL_3-T_MTH_MATCHRECORD"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T_MTH_MATCHRECORD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05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931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6" w:name="headLOCAL_3-T_MTH_MATCHRECORDQUESTION"/>
            <w:bookmarkEnd w:id="46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"LOCAL_3-T_MTH_MATCHRECORDQUESTION"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T_MTH_MATCHRECORDQUESTION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05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战局试题表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8931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7" w:name="headLOCAL_3-T_MTH_MATCHRECORDUSER"/>
            <w:bookmarkEnd w:id="47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"LOCAL_3-T_MTH_MATCHRECORDUSER"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T_MTH_MATCHRECORDUSER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505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战局用户表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sz w:val="18"/>
          <w:szCs w:val="18"/>
        </w:rPr>
        <w:t>DPD_060_系统模块清单</w:t>
      </w:r>
      <w:r>
        <w:rPr>
          <w:rFonts w:ascii="宋体" w:hAnsi="宋体" w:eastAsia="宋体" w:cs="宋体"/>
          <w:sz w:val="24"/>
          <w:szCs w:val="24"/>
        </w:rPr>
        <w:t>:</w:t>
      </w:r>
    </w:p>
    <w:tbl>
      <w:tblPr>
        <w:tblStyle w:val="27"/>
        <w:tblW w:w="13987" w:type="dxa"/>
        <w:jc w:val="center"/>
        <w:tblInd w:w="1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39"/>
        <w:gridCol w:w="494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表名</w:t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解释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8" w:name="headLOCAL_3-HIBERNATE_SEQUENCE"/>
            <w:bookmarkEnd w:id="48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"LOCAL_3-HIBERNATE_SEQUENCE"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HIBERNATE_SEQUENCE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序列号表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49" w:name="headLOCAL_3-T_SYS_ADMIN"/>
            <w:bookmarkEnd w:id="49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"LOCAL_3-T_SYS_ADMIN"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T_SYS_ADMIN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0" w:name="headLOCAL_3-T_SYS_ADMINPURVIEW"/>
            <w:bookmarkEnd w:id="50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"LOCAL_3-T_SYS_ADMINPURVIEW"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T_SYS_ADMINPURVIEW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管理员权限表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1" w:name="headLOCAL_3-T_SYS_ADMINROLE"/>
            <w:bookmarkEnd w:id="51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"LOCAL_3-T_SYS_ADMINROLE"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T_SYS_ADMINROLE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管理员角色表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2" w:name="headLOCAL_3-T_SYS_MATCHSETTING"/>
            <w:bookmarkEnd w:id="52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"LOCAL_3-T_SYS_MATCHSETTING"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T_SYS_MATCHSETTING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匹配设置表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3" w:name="headLOCAL_3-T_SYS_QUESTIONSETTING"/>
            <w:bookmarkEnd w:id="53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"LOCAL_3-T_SYS_QUESTIONSETTING"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T_SYS_QUESTIONSETTING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试题题目表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4" w:name="headLOCAL_3-T_SYS_USER"/>
            <w:bookmarkEnd w:id="54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"LOCAL_3-T_SYS_USER"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T_SYS_USER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用户信息表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5" w:name="headLOCAL_3-T_SYS_USERCOINDETAIL"/>
            <w:bookmarkEnd w:id="55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"LOCAL_3-T_SYS_USERCOINDETAIL"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T_SYS_USERCOINDETAIL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用户金币明细表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6" w:name="headLOCAL_3-T_SYS_USERGPDETAIL"/>
            <w:bookmarkEnd w:id="56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"LOCAL_3-T_SYS_USERGPDETAIL"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T_SYS_USERGPDETAIL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用户绩点明细表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7" w:name="headLOCAL_3-T_SYS_USERLOGINRECORD"/>
            <w:bookmarkEnd w:id="57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"LOCAL_3-T_SYS_USERLOGINRECORD"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T_SYS_USERLOGINRECORD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用户登陆记录表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8" w:name="headLOCAL_3-T_SYS_USERLPDETAIL"/>
            <w:bookmarkEnd w:id="58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"LOCAL_3-T_SYS_USERLPDETAIL"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T_SYS_USERLPDETAIL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用户学点明细表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59" w:name="headLOCAL_3-T_SYS_USERRELINFO"/>
            <w:bookmarkEnd w:id="59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"LOCAL_3-T_SYS_USERRELINFO"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T_SYS_USERRELINFO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用户信息_相关信息部分（主要记录比赛及财富信息）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90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bookmarkStart w:id="60" w:name="headLOCAL_3-T_SYS_USERSELECTEDCOURSE"/>
            <w:bookmarkEnd w:id="60"/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begin"/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instrText xml:space="preserve"> HYPERLINK "" \l "LOCAL_3-T_SYS_USERSELECTEDCOURSE" </w:instrTex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separate"/>
            </w:r>
            <w:r>
              <w:rPr>
                <w:rStyle w:val="25"/>
                <w:rFonts w:hint="eastAsia" w:ascii="宋体" w:hAnsi="宋体" w:eastAsia="宋体" w:cs="宋体"/>
                <w:sz w:val="18"/>
                <w:szCs w:val="18"/>
              </w:rPr>
              <w:t>T_SYS_USERSELECTEDCOURSE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fldChar w:fldCharType="end"/>
            </w:r>
          </w:p>
        </w:tc>
        <w:tc>
          <w:tcPr>
            <w:tcW w:w="49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用户选择课程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rPr>
          <w:color w:val="000000"/>
        </w:rPr>
      </w:pPr>
      <w:r>
        <w:pict>
          <v:rect id="_x0000_i1033" o:spt="1" style="height:0.75pt;width:415.35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bookmarkStart w:id="61" w:name="LOCAL_3-HIBERNATE_SEQUENCE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HIBERNATE_SEQUENCE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序列号表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序列号表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61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HIBERNATE_SEQUENCE(序列号表)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NEXT_VAL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下一值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BIGINT(20)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"headLOCAL_3-HIBERNATE_SEQUENCE"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62" w:name="LOCAL_3-MYTMPTABLE_123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MYTMPTABLE_123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示例临时表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示例临时表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62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MYTMPTABLE_123(示例临时表)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"headLOCAL_3-MYTMPTABLE_123"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63" w:name="LOCAL_3-MYTMPTABLE_124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MYTMPTABLE_124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MyTmpTable_124</w:t>
      </w:r>
      <w:bookmarkEnd w:id="63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MYTMPTABLE_124(MyTmpTable_124)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"headLOCAL_3-MYTMPTABLE_124"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64" w:name="LOCAL_3-MYTMPTABLE_125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MYTMPTABLE_125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MyTmpTable_125</w:t>
      </w:r>
      <w:bookmarkEnd w:id="64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MYTMPTABLE_125(MyTmpTable_125)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"headLOCAL_3-MYTMPTABLE_125"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65" w:name="LOCAL_3-MYTMPTABLE_126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MYTMPTABLE_126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MyTmpTable_126</w:t>
      </w:r>
      <w:bookmarkEnd w:id="65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MYTMPTABLE_126(MyTmpTable_126)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"headLOCAL_3-MYTMPTABLE_126"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66" w:name="LOCAL_3-MYTMPTABLE_127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MYTMPTABLE_127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MyTmpTable_127</w:t>
      </w:r>
      <w:bookmarkEnd w:id="66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MYTMPTABLE_127(MyTmpTable_127)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"headLOCAL_3-MYTMPTABLE_127"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67" w:name="LOCAL_3-MYTMPTABLE_128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MYTMPTABLE_128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示例临时表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示例临时表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67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MYTMPTABLE_128(示例临时表)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F_A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F_B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F_C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VARCHAR(20)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"headLOCAL_3-MYTMPTABLE_128"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68" w:name="LOCAL_3-T_BSD_BOOKVERINFO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T_BSD_BOOKVERINFO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书版本基本信息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书版本基本信息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68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T_BSD_BOOKVERINFO(书版本基本信息)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BOOKVERID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书本版本ID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BOOKVERNO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书本版本编码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BOOKVERCODE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书本版本编号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BOOKVERNAME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书本版本名称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VARCHAR(10)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10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BOOKVERSHORTNAME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书本版本简称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"headLOCAL_3-T_BSD_BOOKVERINFO"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69" w:name="LOCAL_3-T_BSD_COURSEINFO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T_BSD_COURSEINFO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课程基本信息表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课程基本信息表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69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T_BSD_COURSEINFO(课程基本信息表)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COURSEID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课程ID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COURSENO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COURSECODE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年级编号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COURSENAME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VARCHAR(10)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10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COURSESHORTNAME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年级简称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"headLOCAL_3-T_BSD_COURSEINFO"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0" w:name="LOCAL_3-T_BSD_GRADEINFO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T_BSD_GRADEINFO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年级基本信息表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年级基本信息表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70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T_BSD_GRADEINFO(年级基本信息表)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GRADECODE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年级编号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VARCHAR(10)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10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GRADESHORTNAME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年级简称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"headLOCAL_3-T_BSD_GRADEINFO"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1" w:name="LOCAL_3-T_BSD_GRADEPHASEINFO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T_BSD_GRADEPHASEINFO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年级阶段基本信息表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年级阶段基本信息表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71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T_BSD_GRADEPHASEINFO(年级阶段基本信息表)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GRADEPHASEID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年级阶段ID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GRADEPHASENO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年级阶段编码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GRADEPHASECODE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年级阶段编号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GRADEPHASENAME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年级阶段名称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VARCHAR(10)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10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GRADEPHASESHORTNAME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年级阶段简称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DESCRIPTION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年级阶段描述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"headLOCAL_3-T_BSD_GRADEPHASEINFO"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2" w:name="LOCAL_3-T_BSD_GRADEPHASEINFOREL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T_BSD_GRADEPHASEINFOREL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年级阶段相关信息表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年级阶段相关信息表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72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T_BSD_GRADEPHASEINFOREL(年级阶段相关信息表)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GRADEPHASERELID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科目阶段相关ID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GRADEPHASEID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阶段ID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SHOWTEXT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显示名称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INTERNALLEVEL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内部等级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"headLOCAL_3-T_BSD_GRADEPHASEINFOREL"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3" w:name="LOCAL_3-T_BSD_KNOWLEDGE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T_BSD_KNOWLEDGE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知识点表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知识点表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73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T_BSD_KNOWLEDGE(知识点表)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KNOWLEDGEID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知识点ID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KNOWLEDGEPARENTID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知识点父类ID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SUBJECTID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学科ID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CONTENT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知识点内容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TREENODENO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树形编码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NODELEVEL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级别，根节点是0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ISLEAF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是否是叶子结点，1表示是，0表示不是，缺省是0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0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"headLOCAL_3-T_BSD_KNOWLEDGE"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4" w:name="LOCAL_3-T_BSD_LEVELEXPERIENCE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T_BSD_LEVELEXPERIENCE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t_BSD_LevelExperience</w:t>
      </w:r>
      <w:bookmarkEnd w:id="74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T_BSD_LEVELEXPERIENCE(t_BSD_LevelExperience)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LEVELEXPERIENCEID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LevelExperienceID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LEVELEXPERIENCENO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LevelExperienceNo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LEVEL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等级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EXPERIENCE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经验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MINEXPERIENCE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最小经验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MAXEXPERIENCE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最大经验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 ON UPDATE 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"headLOCAL_3-T_BSD_LEVELEXPERIENCE"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5" w:name="LOCAL_3-T_BSD_SUBJECT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T_BSD_SUBJECT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科目表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科目表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75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T_BSD_SUBJECT(科目表)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SUBJECTID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学科ID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SUBJECTNO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学科编码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SUBJECTNAME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学科名称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VARCHAR(72)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72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SUBJECTSHORTNAME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学科简称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SHOWTEXT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显示名称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GRADEPHASEID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年级阶段ID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BOOKVERID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教材版本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COURSEID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课程ID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SUBJECTGRADE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科目所属年级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SUBJECTGRADETYPE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科目年级类型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SUBJECTTYPE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科目类型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"headLOCAL_3-T_BSD_SUBJECT"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6" w:name="LOCAL_3-T_COM_COMMUNITYROLE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T_COM_COMMUNITYROLE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社区角色表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社区角色表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76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T_COM_COMMUNITYROLE(社区角色表)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COMMUNITYROLEID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社区角色ID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COMMUNITYROLENAME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社区角色名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LEVEL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社区角色级别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DESCRIPTION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社区角色名称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"headLOCAL_3-T_COM_COMMUNITYROLE"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7" w:name="LOCAL_3-T_COM_SPECIALTRAINING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T_COM_SPECIALTRAINING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集训营表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集训营表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77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T_COM_SPECIALTRAINING(集训营表)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SPECIALTRAININGID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集训营ID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SPECIALTRAININGNAME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集训营名称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COMMUNITYROLEID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社区角色ID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TREENODECODE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树形编号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ISLEAFNODE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是否是叶子结点，1表示是；0表示不是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"headLOCAL_3-T_COM_SPECIALTRAINING"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8" w:name="LOCAL_3-T_MAL_COUPON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T_MAL_COUPON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优惠券表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优惠券表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78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T_MAL_COUPON(优惠券表)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COUPONID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COUPONNO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优惠券编码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COUPONTYPE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优惠券类型，0：代现金；1：代金币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优惠券金额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BEGINTIME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开始时间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ENDTIME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结束时间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PERIODAMOUNT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有效期，以秒为单位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"headLOCAL_3-T_MAL_COUPON"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79" w:name="LOCAL_3-T_MAL_COUPONDETAIL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T_MAL_COUPONDETAIL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优惠券明细表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优惠券明细表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79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T_MAL_COUPONDETAIL(优惠券明细表)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COUPONEXCHANGEID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优惠券兑换ID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COUPONEXCHANGENO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优惠券兑换编码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COUPONID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COUPONNO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优惠券编码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BEGINTIME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开始时间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ENDTIME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结束时间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COUPONSTATUS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优惠券状态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ORDERRECORDID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"headLOCAL_3-T_MAL_COUPONDETAIL"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0" w:name="LOCAL_3-T_MAL_ORDERRECORD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T_MAL_ORDERRECORD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订单表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订单表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80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T_MAL_ORDERRECORD(订单表)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ORDERRECORDID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ORDERRECORDNO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 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UNIT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单位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DECIMAL(14, 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SUMPRICE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总价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DECIMAL(14, 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ACTUALSUMPRICE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实际金额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DECIMAL(14, 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PURCHASEWAY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购买方式，0：人民币；1：金币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STATUS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订单状态，0表示已创建，1表示支付中，2表示已完成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INSTRUCTION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订单介绍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SUBSCRIBETIME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提交时间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"headLOCAL_3-T_MAL_ORDERRECORD"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1" w:name="LOCAL_3-T_MAL_PRODUCTINFO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T_MAL_PRODUCTINFO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产品信息表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产品信息表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81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T_MAL_PRODUCTINFO(产品信息表)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VARCHAR(10)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10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PRODUCTVALUE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商品价值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PRODUCTIMAGE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商品图片Url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PRODUCTDESC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商品类型，A1:现金买金币,A2:现金买学点-普通学点,A3:现金买学点-日卡,A4:现金买学点-月卡,A5:现金买学点-年卡,B1:金币兑学点,B2:金币兑实物（礼品）,B3:金币兑虚拟物品（指道具，如双倍金币卡）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VARCHAR(8)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PRODUCTPRICE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商品单价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DOUBLE(14, 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UNITOFNUMERATOR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计量单位的分子部分（即总价单位）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UNITOFDENOMINATOR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计量单位的分母部分（即数量单位）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PAYMENTTYPE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支付方式，0：人民币；1：金币；2：都支持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BEGINTIME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开始时间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ENDTIME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结束时间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SPECIFICATION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Specification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PRODUCTSORT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商品类型，A1:现金买金币,A2:现金买学点-普通学点,A3:现金买学点-日卡,A4:现金买学点-月卡,A5:现金买学点-年卡,B1:金币兑学点,B2:金币兑实物（礼品）,B3:金币兑虚拟物品（指道具，如双倍金币卡）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VARCHAR(8)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"headLOCAL_3-T_MAL_PRODUCTINFO"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2" w:name="LOCAL_3-T_MAL_SCHOLARSHIP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T_MAL_SCHOLARSHIP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t_MAL_Scholarship</w:t>
      </w:r>
      <w:bookmarkEnd w:id="82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T_MAL_SCHOLARSHIP(t_MAL_Scholarship)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SCHOLARSHIPID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SCHOLARSHIPNO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奖学金编号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SCHOLARSHIPCODE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奖学金编码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SCHOLARSHIPNAME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奖学金名称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VARCHAR(64)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64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SCHOLARSHIPIMAGE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奖学金图片地址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AMOUNT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奖学金金额，单位为元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ACQUIREDGP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奖学金所需绩点数目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"headLOCAL_3-T_MAL_SCHOLARSHIP"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3" w:name="LOCAL_3-T_MAL_SCHOLARSHIPRECORD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T_MAL_SCHOLARSHIPRECORD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t_MAL_ScholarshipRecord</w:t>
      </w:r>
      <w:bookmarkEnd w:id="83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T_MAL_SCHOLARSHIPRECORD(t_MAL_ScholarshipRecord)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SCHOLARSHIPRECORDID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奖学金兑换记录Id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SCHOLARSHIPRECORDNO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奖学金兑换记录No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SCHOLARSHIPRECORDCODE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奖学金兑换记录编码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SCHOLARSHIPID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奖学金Id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备注信息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"headLOCAL_3-T_MAL_SCHOLARSHIPRECORD"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4" w:name="LOCAL_3-T_MTH_LPCONSUMERECORD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T_MTH_LPCONSUMERECORD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学点消费记录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学点消费记录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84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T_MTH_LPCONSUMERECORD(学点消费记录)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LPCONSUMERECORDID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学点消费记录ID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MATCHRECORDQUESTIONID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战局题目ID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MATCHRECORDNO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战局编码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MATCHRECORDUSERID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战局用户ID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QUESTIONNO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试题编码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BEGINTIME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开始时间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ENDTIME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结束时间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USERANSWER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用户答案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VARCHAR(512)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512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AMOUNT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消费金额，也就是学点消费数量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ISTRUE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是否正确，1表示正确，0表示错误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"headLOCAL_3-T_MTH_LPCONSUMERECORD"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5" w:name="LOCAL_3-T_MTH_MATCHRECORD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T_MTH_MATCHRECORD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战局表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战局表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85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T_MTH_MATCHRECORD(战局表)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战局类型，0：匹配对战；1：好友对战；2：群PK；3：知识练兵场。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BEGINTIME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开始时间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ENDTIME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结束时间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MATCHPERIOD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对战时长，以秒为单位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FIGHTSTATUS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战局状态，0：创建，1：坐下，2：准备，3：开始，4：游戏中，5：游戏结束。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USERMAXCOUNT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用户最大数量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USERFACTCOUNT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用户实际数量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MATCHRULE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匹配规则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FIGHTTYPE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FightType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"headLOCAL_3-T_MTH_MATCHRECORD"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6" w:name="LOCAL_3-T_MTH_MATCHRECORDQUESTION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T_MTH_MATCHRECORDQUESTION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战局试题表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战局试题表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86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T_MTH_MATCHRECORDQUESTION(战局试题表)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MATCHRECORDQUESTIONID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战局题目ID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QUESTIONINDEX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试题序号，从1开始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"headLOCAL_3-T_MTH_MATCHRECORDQUESTION"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7" w:name="LOCAL_3-T_MTH_MATCHRECORDUSER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T_MTH_MATCHRECORDUSER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战局用户表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战局用户表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87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T_MTH_MATCHRECORDUSER(战局用户表)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ORIGINALGRADEPOINT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初始绩点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ACQUIREDGRADEPOINT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用户本场比赛获取的绩点，自然数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ORIGINALGRADECOIN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初始金币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ACQUIREDGRADECOIN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用户本场比赛获取的金币，可正可负可零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ORIGINALLEARNINGPOINT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初始学点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ACQUIREDLEARNINGPOINT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用户本场比赛获取的学点，可正可负可零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ISCREATOR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是否为创建者。1：创建者；0：非创建者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"headLOCAL_3-T_MTH_MATCHRECORDUSER"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8" w:name="LOCAL_3-T_QST_QUESTION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T_QST_QUESTION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题目基本信息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题目基本信息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88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T_QST_QUESTION(题目基本信息)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试题编号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QUESTIONCODE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QUESTIONTYPEID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试题类型ID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KNOWLEDGEID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知识点ID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COURSEID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课程ID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问题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PROVIDER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提供者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PERSONINCHARGE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负责人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REFERENCE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引用出处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QUESTIONLEVEL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级别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DIFFICULTY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难度系数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DOUBLE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COINWEIGHT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金币权值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DOUBLE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GPWEIGHT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绩点权值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DOUBLE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QUESTIONANALYZE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解析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VARCHAR(512)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512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RECOMMENDTIME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推荐答题时间，以秒为单位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"headLOCAL_3-T_QST_QUESTION"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89" w:name="LOCAL_3-T_QST_QUESTIONCOLLECTION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T_QST_QUESTIONCOLLECTION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t_QST_QuestionCollection</w:t>
      </w:r>
      <w:bookmarkEnd w:id="89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T_QST_QUESTIONCOLLECTION(t_QST_QuestionCollection)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QUESTIONCOLLECTIONID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试题收藏ID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QUESTIONCOLLECTIONNO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试题收藏编码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 ON UPDATE 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LASEUPDUSER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LaseUpdUser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"headLOCAL_3-T_QST_QUESTIONCOLLECTION"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0" w:name="LOCAL_3-T_QST_QUESTIONFORLIB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T_QST_QUESTIONFORLIB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题库题目表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题库题目表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0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T_QST_QUESTIONFORLIB(题库题目表)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QUESTIONFORLIBID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QUESTIONFORLIBNO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QUESTIONFORLIBCODE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题目编号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私有题库ID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ISPUBLIC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是否公开：1：公开，0：不公开，默认0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0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QUESTIONTYPEID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试题类型ID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KNOWLEDGEID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知识点ID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问题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PROVIDER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提供者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PERSONINCHARGE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负责人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REFERENCE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引用出处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QUESTIONLEVEL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级别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DIFFICULTY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难度系数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DOUBLE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COINWEIGHT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金币权值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DOUBLE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GPWEIGHT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绩点权值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DOUBLE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QUESTIONANALYZE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解析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VARCHAR(512)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512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RECOMMENDTIME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推荐答题时间，以秒为单位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FROMQUESTIONID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来自试题ID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FROMQUESTIONNO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来自试题编码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ISFROMQUESTION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是否来自试题：1：来自试题，0：不是来自试题，默认0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0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COURSEID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课程ID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年级ID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"headLOCAL_3-T_QST_QUESTIONFORLIB"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1" w:name="LOCAL_3-T_QST_QUESTIONLIB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T_QST_QUESTIONLIB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题库表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题库表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1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T_QST_QUESTIONLIB(题库表)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私有题库ID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QUESTIONLIBCODE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题库编号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所属用户ID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ISDEFAULTQUSTIONLIB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是否默认题库:每个用户最多只能有一个默认题库，1：是默认题库，否则：不是默认题库，默认0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ISPUBLIC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是否公开：1：公开，0：不公开，默认0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0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QUESTIONLIBDES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VARCHAR(100)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100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QUESTIONLIBTITLE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题库标题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VARCHAR(100)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100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ISDEFAULTQUESTIONLIB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IsDefaultQuestionLib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ISVAILD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IsVaild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"headLOCAL_3-T_QST_QUESTIONLIB"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2" w:name="LOCAL_3-T_QST_QUESTIONMULTIPLECHOICE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T_QST_QUESTIONMULTIPLECHOICE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题目选择题表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题目选择题表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2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T_QST_QUESTIONMULTIPLECHOICE(题目选择题表)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CHOICEA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选项A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CHOICEB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选项B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CHOICEC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选项C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选项D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ANSWER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答案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32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"headLOCAL_3-T_QST_QUESTIONMULTIPLECHOICE"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3" w:name="LOCAL_3-T_QST_QUESTIONMULTIPLECHOICEFORLIB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T_QST_QUESTIONMULTIPLECHOICEFORLIB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题目库选择题题目表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题目库选择题题目表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3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T_QST_QUESTIONMULTIPLECHOICEFORLIB(题目库选择题题目表)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QUESTIONFORLIBID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QUESTIONFORLIBNO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私有题库ID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FROMQUESTIONID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来自试题ID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FROMQUESTIONNO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来自试题编码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CHOICEA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选项A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CHOICEB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选项B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CHOICEC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选项C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选项D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ANSWER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答案：0:A; 1B; 2:C; 3:D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"headLOCAL_3-T_QST_QUESTIONMULTIPLECHOICEFORLIB"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4" w:name="LOCAL_3-T_QST_QUESTIONRECITATION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T_QST_QUESTIONRECITATION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题目背诵表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题目背诵表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4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T_QST_QUESTIONRECITATION(题目背诵表)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ANSWER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答案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PART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节选部分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 ON UPDATE 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ISPARTIAL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是否节选, 1表示节选, 0表示全篇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"headLOCAL_3-T_QST_QUESTIONRECITATION"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5" w:name="LOCAL_3-T_QST_QUESTIONRECITATIONFORLIB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T_QST_QUESTIONRECITATIONFORLIB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题库题目背诵表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题库题目背诵表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5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T_QST_QUESTIONRECITATIONFORLIB(题库题目背诵表)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QUESTIONFORLIBID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QUESTIONFORLIBNO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私有题库ID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QUESTIONLIBNO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题库编码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FROMQUESTIONID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来自试题ID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FROMQUESTIONNO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来自试题编码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ANSWER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基本计量单位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PART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节选内容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ISPARTIAL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是否节选, 1表示节选, 0表示全篇\r\n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"headLOCAL_3-T_QST_QUESTIONRECITATIONFORLIB"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6" w:name="LOCAL_3-T_QST_QUESTIONTYPE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T_QST_QUESTIONTYPE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题目类型表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题目类型表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6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T_QST_QUESTIONTYPE(题目类型表)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QUESTIONTYPEID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试题类型ID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QUSETIONTYPEID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试题类型ID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QUESTIONTYPENO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题目类型编码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QUESTIONTYPENAME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题目类型名称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QUSETIONTYPENAME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名称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"headLOCAL_3-T_QST_QUESTIONTYPE"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7" w:name="LOCAL_3-T_SYS_ADMIN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T_SYS_ADMIN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管理员表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管理员表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7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T_SYS_ADMIN(管理员表)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ACCOUNT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帐户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ADMINPSW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密码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USERLEVEL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用户级别：0：超级管理员，1：一般管理员，2：业务员，3：题库贡献者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是否有效，0表示无效，1表示有效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"headLOCAL_3-T_SYS_ADMIN"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8" w:name="LOCAL_3-T_SYS_ADMINPURVIEW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T_SYS_ADMINPURVIEW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管理员权限表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管理员权限表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8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T_SYS_ADMINPURVIEW(管理员权限表)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ADMINPURVIEWID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管理员角色名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ADMINROLEID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管理员角色ID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ADMINROLENO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管理员角色编码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"headLOCAL_3-T_SYS_ADMINPURVIEW"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99" w:name="LOCAL_3-T_SYS_ADMINROLE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T_SYS_ADMINROLE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管理员角色表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管理员角色表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99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T_SYS_ADMINROLE(管理员角色表)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ADMINROLEID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管理员角色ID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ADMINROLENO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管理员角色编码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ADMINROLENAME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答案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PURVIEWCODE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权限编码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"headLOCAL_3-T_SYS_ADMINROLE"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0" w:name="LOCAL_3-T_SYS_FEEDBACK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T_SYS_FEEDBACK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t_SYS_Feedback</w:t>
      </w:r>
      <w:bookmarkEnd w:id="100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T_SYS_FEEDBACK(t_SYS_Feedback)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FEEDBACKID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意见反馈Id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FEEDBACKNO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意见反馈No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CONTENT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反馈内容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最近修改时间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 ON UPDATE 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"headLOCAL_3-T_SYS_FEEDBACK"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1" w:name="LOCAL_3-T_SYS_MATCHSETTING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T_SYS_MATCHSETTING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匹配设置表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匹配设置表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01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T_SYS_MATCHSETTING(匹配设置表)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MATCHSETTINGID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匹配设置ID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MAXMATCHCOUNT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最长匹配次数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单次匹配时长，以秒为单位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是否有效，1表示有效，0表示无效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"headLOCAL_3-T_SYS_MATCHSETTING"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2" w:name="LOCAL_3-T_SYS_QUESTIONSETTING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T_SYS_QUESTIONSETTING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试题题目表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试题题目表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02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T_SYS_QUESTIONSETTING(试题题目表)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QUESTIONSETTINGID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题目设置ID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匹配类型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VARCHAR(8)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QUESTIONTTYPEID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试题类型ID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QUESTIONNUMBER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答题时间，以秒为单位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是否有效，0表示无效，1表示有效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QUESTIONTYPEID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试题类型ID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"headLOCAL_3-T_SYS_QUESTIONSETTING"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3" w:name="LOCAL_3-T_SYS_SERIALNO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T_SYS_SERIALNO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流水码表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流水码表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03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T_SYS_SERIALNO(流水码表)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流水码编码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VARCHAR(8)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PROGRAMREFNO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程序引用编码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VARCHAR(8)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PREFIX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前缀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YEARFLAG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年标志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MONTHFLAG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小时标志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DAYFLAG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日期的标志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HOURFLAG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小时标志你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MINUTEFLAG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分钟标志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SECONDFLAG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秒标志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CURRENTPOSITION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当前位置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0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LENGTHOFSERIALNUMBER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流水号的长度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STEPLENGTH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步长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DIRECTION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方向 （1 为正向，0为反方向）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ISENABLELOOP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是否支持循环 （1支持循环 0不支持循环）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0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LASTTIMEPART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VARCHAR(45)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SUFFIX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后缀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VARCHAR(45)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"headLOCAL_3-T_SYS_SERIALNO"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4" w:name="LOCAL_3-T_SYS_USER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T_SYS_USER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用户信息表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用户信息表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04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T_SYS_USER(用户信息表)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VARCHAR(10)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10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OPENID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OpenID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WECHATNAME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微信呢称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SEX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性别，1表示男，2表示女，0表示未知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CHAR(1)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CITY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用户城市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TELEPHONE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电话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HEADIMAGE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用户头像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OTHERINFO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其它信息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 ON UPDATE 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是否有效，0表示无效，1表示有效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UNIONID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UnionId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"headLOCAL_3-T_SYS_USER"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5" w:name="LOCAL_3-T_SYS_USERCOINDETAIL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T_SYS_USERCOINDETAIL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用户金币明细表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用户金币明细表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05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T_SYS_USERCOINDETAIL(用户金币明细表)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USERCOINDETAILID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用户金币明细ID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USERCOINDETAILNO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用户金币明细编码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OCCURTIME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业务发生时间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ORIGINALAMOUNT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初始金币数量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ACQUIREDAMOUNT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获取金币数量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LOSSAMOUNT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损失金币数量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当前金币数量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REASONTYPE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原因类型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VARCHAR(8)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ORDERRECORDID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ORDERRECORDNO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是否有效，0表示无效，1表示有效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"headLOCAL_3-T_SYS_USERCOINDETAIL"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6" w:name="LOCAL_3-T_SYS_USERGPDETAIL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T_SYS_USERGPDETAIL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用户绩点明细表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用户绩点明细表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06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T_SYS_USERGPDETAIL(用户绩点明细表)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USERGPDETAILID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用户绩点明细ID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USERGPDETAILNO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用户绩点明细编码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OCCURTIME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业务发生时间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ORIGINALAMOUNT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初始绩点数量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ACQUIREDAMOUNT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获取绩点数量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LOSSAMOUNT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损失绩点数量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当前绩点数量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REASONTYPE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原因类型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VARCHAR(8)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ORDERRECORDID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ORDERRECORDNO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是否有效，0表示无效，1表示有效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"headLOCAL_3-T_SYS_USERGPDETAIL"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7" w:name="LOCAL_3-T_SYS_USERLOGINRECORD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T_SYS_USERLOGINRECORD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用户登陆记录表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用户登陆记录表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07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T_SYS_USERLOGINRECORD(用户登陆记录表)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USERLOGINID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用户登陆ID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LOGINTIME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登陆时间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LOGOUTTIME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注销时间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PERIOD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登陆时长，以秒为单位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是否有效，0表示无效，1表示有效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"headLOCAL_3-T_SYS_USERLOGINRECORD"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8" w:name="LOCAL_3-T_SYS_USERLPDETAIL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T_SYS_USERLPDETAIL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用户学点明细表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用户学点明细表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08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T_SYS_USERLPDETAIL(用户学点明细表)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USERLPDETAILID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用户学点明细ID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USERLPDETAILNO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用户学点明细编码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OCCURTIME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业务发生时间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ORIGINALAMOUNT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初始学点数量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ACQUIREDAMOUNT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获取学点数量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LOSSAMOUNT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损失学点数量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CURRENTAMOUNT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当前学点数量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REASONTYPE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原因类型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VARCHAR(8)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战局编码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ORDERRECORDID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ORDERRECORDNO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订单编码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是否有效，0表示无效，1表示有效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"headLOCAL_3-T_SYS_USERLPDETAIL"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09" w:name="LOCAL_3-T_SYS_USERRELINFO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T_SYS_USERRELINFO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用户信息_相关信息部分（主要记录比赛及财富信息）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用户信息_相关信息部分（主要记录比赛及财富信息）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09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T_SYS_USERRELINFO(用户信息_相关信息部分（主要记录比赛及财富信息）)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COIN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用户金币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GRADEPOINT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用户绩点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LEARNINGPOINT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用户学点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INTERNALLEVEL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用户内部等级，系统内部评级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MATCHSUMCOUNT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比赛总次数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MATCHWINCOUNT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比赛赢的次数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MATCHLOSECOUNT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比赛输的次数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MATCHDOGFALLCOUNT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比赛输平局的次数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EXPERIENCE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用户经验值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EXTERNALLEVEL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用户外部等级，展示给客户端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INT(11)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11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 ON UPDATE 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是否有效，0表示无效，1表示有效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"headLOCAL_3-T_SYS_USERRELINFO"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10" w:name="LOCAL_3-T_SYS_USERSELECTEDCOURSE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T_SYS_USERSELECTEDCOURSE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用户选择课程</w:t>
      </w:r>
      <w:r>
        <w:rPr>
          <w:rFonts w:ascii="宋体" w:hAnsi="宋体" w:eastAsia="宋体" w:cs="宋体"/>
          <w:sz w:val="18"/>
          <w:szCs w:val="18"/>
        </w:rPr>
        <w:br w:type="textWrapping"/>
      </w:r>
      <w:r>
        <w:rPr>
          <w:rFonts w:ascii="宋体" w:hAnsi="宋体" w:eastAsia="宋体" w:cs="宋体"/>
          <w:b/>
          <w:sz w:val="18"/>
          <w:szCs w:val="18"/>
        </w:rPr>
        <w:t>备注:</w:t>
      </w:r>
      <w:r>
        <w:rPr>
          <w:rFonts w:ascii="宋体" w:hAnsi="宋体" w:eastAsia="宋体" w:cs="宋体"/>
          <w:sz w:val="18"/>
          <w:szCs w:val="18"/>
        </w:rPr>
        <w:t xml:space="preserve"> 用户选择课程</w:t>
      </w:r>
      <w:r>
        <w:rPr>
          <w:rFonts w:ascii="宋体" w:hAnsi="宋体" w:eastAsia="宋体" w:cs="宋体"/>
          <w:sz w:val="18"/>
          <w:szCs w:val="18"/>
        </w:rPr>
        <w:br w:type="textWrapping"/>
      </w:r>
      <w:bookmarkEnd w:id="110"/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9"/>
        <w:gridCol w:w="2148"/>
        <w:gridCol w:w="2427"/>
        <w:gridCol w:w="1588"/>
        <w:gridCol w:w="469"/>
        <w:gridCol w:w="609"/>
        <w:gridCol w:w="1029"/>
        <w:gridCol w:w="1562"/>
        <w:gridCol w:w="312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T_SYS_USERSELECTEDCOURSE(用户选择课程)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USERSELECTEDID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用户已选学科ID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USERSELECTEDNO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用户已选学科编码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USERNO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用户编码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COURSEID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课程ID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SUBJECTID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科目ID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SELECTEDTYPE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选择类型,具体A:具体到课程,B:具体到学科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VARCHAR(8)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8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DATETIME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CREATEUSER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创建用户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LASTUPDTIME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最近更新时间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TIMESTAMP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CURRENT_TIMESTAMP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LASTUPDUSER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最近更新用户ID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REMARK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备注说明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VARCHAR(255)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255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14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ISVALID</w:t>
            </w:r>
          </w:p>
        </w:tc>
        <w:tc>
          <w:tcPr>
            <w:tcW w:w="242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是否有效，0表示无效，1表示有效</w:t>
            </w:r>
          </w:p>
        </w:tc>
        <w:tc>
          <w:tcPr>
            <w:tcW w:w="158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TINYINT(4)</w:t>
            </w:r>
          </w:p>
        </w:tc>
        <w:tc>
          <w:tcPr>
            <w:tcW w:w="46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4</w:t>
            </w:r>
          </w:p>
        </w:tc>
        <w:tc>
          <w:tcPr>
            <w:tcW w:w="60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02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562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12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"headLOCAL_3-T_SYS_USERSELECTEDCOURSE"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18"/>
          <w:szCs w:val="18"/>
        </w:rPr>
        <w:br w:type="textWrapping"/>
      </w:r>
      <w:bookmarkStart w:id="111" w:name="LOCAL_3-TMP_TB_QUESTION"/>
      <w:r>
        <w:rPr>
          <w:rFonts w:ascii="宋体" w:hAnsi="宋体" w:eastAsia="宋体" w:cs="宋体"/>
          <w:b/>
          <w:sz w:val="18"/>
          <w:szCs w:val="18"/>
        </w:rPr>
        <w:t>表名:</w:t>
      </w:r>
      <w:r>
        <w:rPr>
          <w:rFonts w:ascii="宋体" w:hAnsi="宋体" w:eastAsia="宋体" w:cs="宋体"/>
          <w:sz w:val="18"/>
          <w:szCs w:val="18"/>
        </w:rPr>
        <w:t xml:space="preserve">TMP_TB_QUESTION </w:t>
      </w:r>
      <w:r>
        <w:rPr>
          <w:rFonts w:ascii="宋体" w:hAnsi="宋体" w:eastAsia="宋体" w:cs="宋体"/>
          <w:b/>
          <w:sz w:val="18"/>
          <w:szCs w:val="18"/>
        </w:rPr>
        <w:t>解释:</w:t>
      </w:r>
      <w:r>
        <w:rPr>
          <w:rFonts w:ascii="宋体" w:hAnsi="宋体" w:eastAsia="宋体" w:cs="宋体"/>
          <w:sz w:val="18"/>
          <w:szCs w:val="18"/>
        </w:rPr>
        <w:t>Tmp_Tb_Question</w:t>
      </w:r>
      <w:bookmarkEnd w:id="111"/>
      <w:r>
        <w:rPr>
          <w:rFonts w:ascii="宋体" w:hAnsi="宋体" w:eastAsia="宋体" w:cs="宋体"/>
          <w:sz w:val="18"/>
          <w:szCs w:val="18"/>
        </w:rPr>
        <w:t xml:space="preserve"> </w:t>
      </w:r>
    </w:p>
    <w:tbl>
      <w:tblPr>
        <w:tblStyle w:val="27"/>
        <w:tblW w:w="13985" w:type="dxa"/>
        <w:jc w:val="center"/>
        <w:tblInd w:w="2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9"/>
        <w:gridCol w:w="2238"/>
        <w:gridCol w:w="2517"/>
        <w:gridCol w:w="1678"/>
        <w:gridCol w:w="559"/>
        <w:gridCol w:w="699"/>
        <w:gridCol w:w="1119"/>
        <w:gridCol w:w="839"/>
        <w:gridCol w:w="3217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3985" w:type="dxa"/>
            <w:gridSpan w:val="9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C0C0C0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TMP_TB_QUESTION(Tmp_Tb_Question)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是否主键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字段名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字段描述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数据类型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长度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可空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约束</w:t>
            </w: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缺省值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''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INITID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InitID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INITNO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InitNo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KNOWLEDGEID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KnowledgeID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QUESTIONTXT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QuestionTxt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CHOICEA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ChoiceA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CHOICEB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ChoiceB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CHOICEC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ChoiceC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ChoiceD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ANSWER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Answer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QUESTIONANALYZE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QuestionAnalyze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TEXT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DIFFICULTY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Difficulty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FLOAT(3, 2)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FROMQUESTIONID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FromQuestionID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  <w:jc w:val="center"/>
        </w:trPr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223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FROMINITID</w:t>
            </w:r>
          </w:p>
        </w:tc>
        <w:tc>
          <w:tcPr>
            <w:tcW w:w="25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FromInitID</w:t>
            </w:r>
          </w:p>
        </w:tc>
        <w:tc>
          <w:tcPr>
            <w:tcW w:w="16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VARCHAR(36)</w:t>
            </w:r>
          </w:p>
        </w:tc>
        <w:tc>
          <w:tcPr>
            <w:tcW w:w="55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36</w:t>
            </w:r>
          </w:p>
        </w:tc>
        <w:tc>
          <w:tcPr>
            <w:tcW w:w="69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111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  <w:tc>
          <w:tcPr>
            <w:tcW w:w="839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NULL</w:t>
            </w:r>
          </w:p>
        </w:tc>
        <w:tc>
          <w:tcPr>
            <w:tcW w:w="3217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</w:rPr>
            </w:pPr>
          </w:p>
        </w:tc>
      </w:tr>
    </w:tbl>
    <w:p>
      <w:pPr>
        <w:pStyle w:val="22"/>
        <w:keepNext w:val="0"/>
        <w:keepLines w:val="0"/>
        <w:widowControl/>
        <w:suppressLineNumbers w:val="0"/>
        <w:jc w:val="center"/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HYPERLINK "" \l "headLOCAL_3-TMP_TB_QUESTION" </w:instrText>
      </w:r>
      <w:r>
        <w:rPr>
          <w:sz w:val="18"/>
          <w:szCs w:val="18"/>
        </w:rPr>
        <w:fldChar w:fldCharType="separate"/>
      </w:r>
      <w:r>
        <w:rPr>
          <w:rStyle w:val="25"/>
          <w:sz w:val="18"/>
          <w:szCs w:val="18"/>
        </w:rPr>
        <w:t>[返回]</w:t>
      </w:r>
      <w:r>
        <w:rPr>
          <w:sz w:val="18"/>
          <w:szCs w:val="18"/>
        </w:rPr>
        <w:fldChar w:fldCharType="end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eastAsia"/>
          <w:lang w:val="en-US" w:eastAsia="zh-CN"/>
        </w:rPr>
      </w:pPr>
      <w:bookmarkStart w:id="112" w:name="_Toc5824"/>
      <w:r>
        <w:rPr>
          <w:rFonts w:hint="eastAsia"/>
          <w:lang w:val="en-US" w:eastAsia="zh-CN"/>
        </w:rPr>
        <w:t>附注说明</w:t>
      </w:r>
      <w:bookmarkEnd w:id="112"/>
    </w:p>
    <w:sectPr>
      <w:pgSz w:w="16838" w:h="11906" w:orient="landscape"/>
      <w:pgMar w:top="1803" w:right="1440" w:bottom="1803" w:left="144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center"/>
    </w:pPr>
    <w:r>
      <w:rPr>
        <w:rFonts w:hint="eastAsia"/>
      </w:rPr>
      <w:t>第-</w:t>
    </w:r>
    <w:r>
      <w:fldChar w:fldCharType="begin"/>
    </w:r>
    <w:r>
      <w:instrText xml:space="preserve"> PAGE  \* MERGEFORMAT </w:instrText>
    </w:r>
    <w:r>
      <w:fldChar w:fldCharType="separate"/>
    </w:r>
    <w:r>
      <w:t>28</w:t>
    </w:r>
    <w:r>
      <w:fldChar w:fldCharType="end"/>
    </w:r>
    <w:r>
      <w:rPr>
        <w:rFonts w:hint="eastAsia"/>
      </w:rPr>
      <w:t>-页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D043D7"/>
    <w:multiLevelType w:val="multilevel"/>
    <w:tmpl w:val="4DD043D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9"/>
  <w:displayHorizontalDrawingGridEvery w:val="1"/>
  <w:displayVerticalDrawingGridEvery w:val="2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C3"/>
    <w:rsid w:val="00005E4E"/>
    <w:rsid w:val="00014837"/>
    <w:rsid w:val="00034396"/>
    <w:rsid w:val="00040885"/>
    <w:rsid w:val="00045700"/>
    <w:rsid w:val="000470DC"/>
    <w:rsid w:val="00047DB0"/>
    <w:rsid w:val="00051277"/>
    <w:rsid w:val="00060709"/>
    <w:rsid w:val="00061B74"/>
    <w:rsid w:val="00077D57"/>
    <w:rsid w:val="0009262E"/>
    <w:rsid w:val="000A38FD"/>
    <w:rsid w:val="000B255A"/>
    <w:rsid w:val="000C0A53"/>
    <w:rsid w:val="000C5F91"/>
    <w:rsid w:val="000C662A"/>
    <w:rsid w:val="000D6CBB"/>
    <w:rsid w:val="000D780D"/>
    <w:rsid w:val="000E644B"/>
    <w:rsid w:val="000F1F98"/>
    <w:rsid w:val="000F3557"/>
    <w:rsid w:val="000F5EDA"/>
    <w:rsid w:val="000F6C2C"/>
    <w:rsid w:val="00105EEF"/>
    <w:rsid w:val="001065BE"/>
    <w:rsid w:val="0011015D"/>
    <w:rsid w:val="00113683"/>
    <w:rsid w:val="0011401F"/>
    <w:rsid w:val="0011643F"/>
    <w:rsid w:val="001263E3"/>
    <w:rsid w:val="001316EF"/>
    <w:rsid w:val="00132FB0"/>
    <w:rsid w:val="0015149C"/>
    <w:rsid w:val="00151CE7"/>
    <w:rsid w:val="001629E9"/>
    <w:rsid w:val="00172A27"/>
    <w:rsid w:val="00172A95"/>
    <w:rsid w:val="00175ECC"/>
    <w:rsid w:val="001801AA"/>
    <w:rsid w:val="00183FBD"/>
    <w:rsid w:val="001848FE"/>
    <w:rsid w:val="00192D52"/>
    <w:rsid w:val="001941A6"/>
    <w:rsid w:val="00196596"/>
    <w:rsid w:val="001A0B66"/>
    <w:rsid w:val="001A553F"/>
    <w:rsid w:val="001A60D1"/>
    <w:rsid w:val="001B0221"/>
    <w:rsid w:val="001B6264"/>
    <w:rsid w:val="001B7B0E"/>
    <w:rsid w:val="001C7ECB"/>
    <w:rsid w:val="001D48C4"/>
    <w:rsid w:val="001E1C59"/>
    <w:rsid w:val="001E3E33"/>
    <w:rsid w:val="001F7F5F"/>
    <w:rsid w:val="002061FB"/>
    <w:rsid w:val="00206EF9"/>
    <w:rsid w:val="0021006D"/>
    <w:rsid w:val="00223B17"/>
    <w:rsid w:val="002331AD"/>
    <w:rsid w:val="00233266"/>
    <w:rsid w:val="00234EFA"/>
    <w:rsid w:val="002476D5"/>
    <w:rsid w:val="0026155A"/>
    <w:rsid w:val="0026716B"/>
    <w:rsid w:val="0027315B"/>
    <w:rsid w:val="00282174"/>
    <w:rsid w:val="0028271C"/>
    <w:rsid w:val="0028486B"/>
    <w:rsid w:val="00285F67"/>
    <w:rsid w:val="002927EF"/>
    <w:rsid w:val="002944A3"/>
    <w:rsid w:val="00295157"/>
    <w:rsid w:val="00297CA3"/>
    <w:rsid w:val="002A504B"/>
    <w:rsid w:val="002A5CF7"/>
    <w:rsid w:val="002A6AB4"/>
    <w:rsid w:val="002B2910"/>
    <w:rsid w:val="002B63DC"/>
    <w:rsid w:val="002B7FEE"/>
    <w:rsid w:val="002C4A50"/>
    <w:rsid w:val="002D081B"/>
    <w:rsid w:val="002D1B30"/>
    <w:rsid w:val="002D5743"/>
    <w:rsid w:val="002D7B3A"/>
    <w:rsid w:val="002E0629"/>
    <w:rsid w:val="002E2E5D"/>
    <w:rsid w:val="002E5289"/>
    <w:rsid w:val="002F1342"/>
    <w:rsid w:val="002F2B11"/>
    <w:rsid w:val="002F55A4"/>
    <w:rsid w:val="003052C3"/>
    <w:rsid w:val="00306F86"/>
    <w:rsid w:val="00317DE9"/>
    <w:rsid w:val="0032587B"/>
    <w:rsid w:val="00333198"/>
    <w:rsid w:val="00334D93"/>
    <w:rsid w:val="00337287"/>
    <w:rsid w:val="00340B7B"/>
    <w:rsid w:val="003454CB"/>
    <w:rsid w:val="00346646"/>
    <w:rsid w:val="0035561A"/>
    <w:rsid w:val="00355804"/>
    <w:rsid w:val="00362668"/>
    <w:rsid w:val="0036319F"/>
    <w:rsid w:val="00381D38"/>
    <w:rsid w:val="00385391"/>
    <w:rsid w:val="003863C9"/>
    <w:rsid w:val="003875A2"/>
    <w:rsid w:val="00390A6D"/>
    <w:rsid w:val="003A010E"/>
    <w:rsid w:val="003A50F1"/>
    <w:rsid w:val="003B1E85"/>
    <w:rsid w:val="003B2C0A"/>
    <w:rsid w:val="003C0C3B"/>
    <w:rsid w:val="003C61CB"/>
    <w:rsid w:val="003C621C"/>
    <w:rsid w:val="003C7DCB"/>
    <w:rsid w:val="003D4485"/>
    <w:rsid w:val="003E05C0"/>
    <w:rsid w:val="003E1D6B"/>
    <w:rsid w:val="003E3857"/>
    <w:rsid w:val="003F4965"/>
    <w:rsid w:val="00400CA9"/>
    <w:rsid w:val="0040479D"/>
    <w:rsid w:val="004304E0"/>
    <w:rsid w:val="00435584"/>
    <w:rsid w:val="00445FF7"/>
    <w:rsid w:val="00451B6C"/>
    <w:rsid w:val="00457146"/>
    <w:rsid w:val="00457C17"/>
    <w:rsid w:val="00473E88"/>
    <w:rsid w:val="00484218"/>
    <w:rsid w:val="00484CE8"/>
    <w:rsid w:val="004A0989"/>
    <w:rsid w:val="004B3504"/>
    <w:rsid w:val="004B74E8"/>
    <w:rsid w:val="004C7412"/>
    <w:rsid w:val="004D2770"/>
    <w:rsid w:val="004E084B"/>
    <w:rsid w:val="004F542C"/>
    <w:rsid w:val="004F7223"/>
    <w:rsid w:val="0050034C"/>
    <w:rsid w:val="00503657"/>
    <w:rsid w:val="005109D8"/>
    <w:rsid w:val="00512BDB"/>
    <w:rsid w:val="00514555"/>
    <w:rsid w:val="005162FB"/>
    <w:rsid w:val="00526F8B"/>
    <w:rsid w:val="00532D66"/>
    <w:rsid w:val="005371A1"/>
    <w:rsid w:val="00540913"/>
    <w:rsid w:val="00540A34"/>
    <w:rsid w:val="00547227"/>
    <w:rsid w:val="00555604"/>
    <w:rsid w:val="00555952"/>
    <w:rsid w:val="005603AB"/>
    <w:rsid w:val="00561A9E"/>
    <w:rsid w:val="005634BE"/>
    <w:rsid w:val="005663D6"/>
    <w:rsid w:val="0057099D"/>
    <w:rsid w:val="005717D1"/>
    <w:rsid w:val="00575D45"/>
    <w:rsid w:val="005871AB"/>
    <w:rsid w:val="00596C48"/>
    <w:rsid w:val="00597E60"/>
    <w:rsid w:val="005A0FD4"/>
    <w:rsid w:val="005A3C23"/>
    <w:rsid w:val="005A64CF"/>
    <w:rsid w:val="005C012C"/>
    <w:rsid w:val="005C03E2"/>
    <w:rsid w:val="005C1413"/>
    <w:rsid w:val="005D0A80"/>
    <w:rsid w:val="005D437C"/>
    <w:rsid w:val="005E1416"/>
    <w:rsid w:val="005E16B2"/>
    <w:rsid w:val="005E49A1"/>
    <w:rsid w:val="005E4CE1"/>
    <w:rsid w:val="005E7059"/>
    <w:rsid w:val="005F04BC"/>
    <w:rsid w:val="005F11A0"/>
    <w:rsid w:val="005F15F7"/>
    <w:rsid w:val="00602941"/>
    <w:rsid w:val="00605857"/>
    <w:rsid w:val="006115BE"/>
    <w:rsid w:val="00612DCD"/>
    <w:rsid w:val="006137B5"/>
    <w:rsid w:val="00615E33"/>
    <w:rsid w:val="00620DE6"/>
    <w:rsid w:val="006271F3"/>
    <w:rsid w:val="00633E79"/>
    <w:rsid w:val="00642B3D"/>
    <w:rsid w:val="006434EE"/>
    <w:rsid w:val="006457C4"/>
    <w:rsid w:val="00647AB8"/>
    <w:rsid w:val="0065097A"/>
    <w:rsid w:val="00657FB9"/>
    <w:rsid w:val="00663856"/>
    <w:rsid w:val="006734CC"/>
    <w:rsid w:val="006738B7"/>
    <w:rsid w:val="00677CD7"/>
    <w:rsid w:val="00686CAE"/>
    <w:rsid w:val="00692A0A"/>
    <w:rsid w:val="00694BD3"/>
    <w:rsid w:val="006963DB"/>
    <w:rsid w:val="00697A45"/>
    <w:rsid w:val="006A1633"/>
    <w:rsid w:val="006A3C9E"/>
    <w:rsid w:val="006A6DCF"/>
    <w:rsid w:val="006B17CC"/>
    <w:rsid w:val="006B3607"/>
    <w:rsid w:val="006B4345"/>
    <w:rsid w:val="006B4BE7"/>
    <w:rsid w:val="006B632B"/>
    <w:rsid w:val="006C4951"/>
    <w:rsid w:val="006C51F7"/>
    <w:rsid w:val="006D07E0"/>
    <w:rsid w:val="006D6900"/>
    <w:rsid w:val="006D6A6C"/>
    <w:rsid w:val="006E21DF"/>
    <w:rsid w:val="006E69AC"/>
    <w:rsid w:val="006F0361"/>
    <w:rsid w:val="006F0EEF"/>
    <w:rsid w:val="006F122B"/>
    <w:rsid w:val="006F3EFE"/>
    <w:rsid w:val="00702F9B"/>
    <w:rsid w:val="00716659"/>
    <w:rsid w:val="00727EC0"/>
    <w:rsid w:val="00734174"/>
    <w:rsid w:val="007356B1"/>
    <w:rsid w:val="0074165B"/>
    <w:rsid w:val="007513B4"/>
    <w:rsid w:val="007534DB"/>
    <w:rsid w:val="007547DA"/>
    <w:rsid w:val="0075660E"/>
    <w:rsid w:val="00770D52"/>
    <w:rsid w:val="00771A49"/>
    <w:rsid w:val="007730CA"/>
    <w:rsid w:val="00780231"/>
    <w:rsid w:val="007902DC"/>
    <w:rsid w:val="007968B2"/>
    <w:rsid w:val="00796B65"/>
    <w:rsid w:val="007A14A8"/>
    <w:rsid w:val="007A733F"/>
    <w:rsid w:val="007B029A"/>
    <w:rsid w:val="007B1717"/>
    <w:rsid w:val="007B6B78"/>
    <w:rsid w:val="007B7822"/>
    <w:rsid w:val="007C3F65"/>
    <w:rsid w:val="007D2295"/>
    <w:rsid w:val="007D3223"/>
    <w:rsid w:val="007E4490"/>
    <w:rsid w:val="007E602E"/>
    <w:rsid w:val="007F1DC0"/>
    <w:rsid w:val="007F2F31"/>
    <w:rsid w:val="007F4C96"/>
    <w:rsid w:val="007F614C"/>
    <w:rsid w:val="0080605E"/>
    <w:rsid w:val="00806E17"/>
    <w:rsid w:val="0081116B"/>
    <w:rsid w:val="00812ACB"/>
    <w:rsid w:val="0082047F"/>
    <w:rsid w:val="00825CE0"/>
    <w:rsid w:val="008301BE"/>
    <w:rsid w:val="008317AE"/>
    <w:rsid w:val="00834C8B"/>
    <w:rsid w:val="00835C64"/>
    <w:rsid w:val="00843582"/>
    <w:rsid w:val="00844FA1"/>
    <w:rsid w:val="00847FC4"/>
    <w:rsid w:val="00850612"/>
    <w:rsid w:val="00856B0C"/>
    <w:rsid w:val="00872452"/>
    <w:rsid w:val="00872B1B"/>
    <w:rsid w:val="00874CF8"/>
    <w:rsid w:val="008806D3"/>
    <w:rsid w:val="00885490"/>
    <w:rsid w:val="008906D2"/>
    <w:rsid w:val="00890ABC"/>
    <w:rsid w:val="00890DFA"/>
    <w:rsid w:val="00896E2F"/>
    <w:rsid w:val="008A0356"/>
    <w:rsid w:val="008A4E38"/>
    <w:rsid w:val="008A7BFA"/>
    <w:rsid w:val="008B3EE7"/>
    <w:rsid w:val="008B7D39"/>
    <w:rsid w:val="008C4C01"/>
    <w:rsid w:val="008C5197"/>
    <w:rsid w:val="008C7C65"/>
    <w:rsid w:val="008E29CE"/>
    <w:rsid w:val="008F11B6"/>
    <w:rsid w:val="008F48B5"/>
    <w:rsid w:val="00915220"/>
    <w:rsid w:val="00916A09"/>
    <w:rsid w:val="00922D98"/>
    <w:rsid w:val="00923BE9"/>
    <w:rsid w:val="00925BF4"/>
    <w:rsid w:val="0092730A"/>
    <w:rsid w:val="00932D75"/>
    <w:rsid w:val="00934FD7"/>
    <w:rsid w:val="00941108"/>
    <w:rsid w:val="00947AEF"/>
    <w:rsid w:val="0095165A"/>
    <w:rsid w:val="00962065"/>
    <w:rsid w:val="00962595"/>
    <w:rsid w:val="009706F5"/>
    <w:rsid w:val="0097480E"/>
    <w:rsid w:val="00976120"/>
    <w:rsid w:val="00976C25"/>
    <w:rsid w:val="0098601F"/>
    <w:rsid w:val="00990796"/>
    <w:rsid w:val="00990BA4"/>
    <w:rsid w:val="0099261C"/>
    <w:rsid w:val="00994B4A"/>
    <w:rsid w:val="00995D95"/>
    <w:rsid w:val="009A09BB"/>
    <w:rsid w:val="009B0B56"/>
    <w:rsid w:val="009B4D55"/>
    <w:rsid w:val="009B542C"/>
    <w:rsid w:val="009C4FBA"/>
    <w:rsid w:val="009C7E1F"/>
    <w:rsid w:val="009D446A"/>
    <w:rsid w:val="009F1879"/>
    <w:rsid w:val="009F2868"/>
    <w:rsid w:val="009F5EDA"/>
    <w:rsid w:val="009F7C89"/>
    <w:rsid w:val="00A017EA"/>
    <w:rsid w:val="00A02378"/>
    <w:rsid w:val="00A023B3"/>
    <w:rsid w:val="00A02B1D"/>
    <w:rsid w:val="00A10580"/>
    <w:rsid w:val="00A1072C"/>
    <w:rsid w:val="00A10BF1"/>
    <w:rsid w:val="00A13B5E"/>
    <w:rsid w:val="00A20F39"/>
    <w:rsid w:val="00A33CE7"/>
    <w:rsid w:val="00A40619"/>
    <w:rsid w:val="00A4599E"/>
    <w:rsid w:val="00A50CF4"/>
    <w:rsid w:val="00A60805"/>
    <w:rsid w:val="00A66687"/>
    <w:rsid w:val="00A740AE"/>
    <w:rsid w:val="00A81CB5"/>
    <w:rsid w:val="00A91ED1"/>
    <w:rsid w:val="00A9329E"/>
    <w:rsid w:val="00AA00A6"/>
    <w:rsid w:val="00AA00B9"/>
    <w:rsid w:val="00AA1438"/>
    <w:rsid w:val="00AA2758"/>
    <w:rsid w:val="00AA410C"/>
    <w:rsid w:val="00AA7237"/>
    <w:rsid w:val="00AA7BC9"/>
    <w:rsid w:val="00AB43DB"/>
    <w:rsid w:val="00AB7D09"/>
    <w:rsid w:val="00AC6D88"/>
    <w:rsid w:val="00AC7835"/>
    <w:rsid w:val="00AD125C"/>
    <w:rsid w:val="00AD4298"/>
    <w:rsid w:val="00AE095A"/>
    <w:rsid w:val="00AE0986"/>
    <w:rsid w:val="00AE7B65"/>
    <w:rsid w:val="00AF20B3"/>
    <w:rsid w:val="00B12F79"/>
    <w:rsid w:val="00B168C3"/>
    <w:rsid w:val="00B17140"/>
    <w:rsid w:val="00B2059A"/>
    <w:rsid w:val="00B22F90"/>
    <w:rsid w:val="00B256F4"/>
    <w:rsid w:val="00B34F41"/>
    <w:rsid w:val="00B42E24"/>
    <w:rsid w:val="00B47920"/>
    <w:rsid w:val="00B47E3F"/>
    <w:rsid w:val="00B5214D"/>
    <w:rsid w:val="00B530B0"/>
    <w:rsid w:val="00B54F83"/>
    <w:rsid w:val="00B54FA9"/>
    <w:rsid w:val="00B62B46"/>
    <w:rsid w:val="00B72CCD"/>
    <w:rsid w:val="00B8637F"/>
    <w:rsid w:val="00B95F4F"/>
    <w:rsid w:val="00B9641F"/>
    <w:rsid w:val="00BA6280"/>
    <w:rsid w:val="00BB1237"/>
    <w:rsid w:val="00BC799D"/>
    <w:rsid w:val="00BD1127"/>
    <w:rsid w:val="00BD5A98"/>
    <w:rsid w:val="00BD6AF1"/>
    <w:rsid w:val="00BF11B2"/>
    <w:rsid w:val="00BF1414"/>
    <w:rsid w:val="00BF613F"/>
    <w:rsid w:val="00C03C1A"/>
    <w:rsid w:val="00C118DD"/>
    <w:rsid w:val="00C11F8B"/>
    <w:rsid w:val="00C20FF7"/>
    <w:rsid w:val="00C31024"/>
    <w:rsid w:val="00C31C10"/>
    <w:rsid w:val="00C41A36"/>
    <w:rsid w:val="00C47FDA"/>
    <w:rsid w:val="00C5635F"/>
    <w:rsid w:val="00C576AB"/>
    <w:rsid w:val="00C703F4"/>
    <w:rsid w:val="00C749F6"/>
    <w:rsid w:val="00C81DAD"/>
    <w:rsid w:val="00CA155E"/>
    <w:rsid w:val="00CA1B74"/>
    <w:rsid w:val="00CA51E4"/>
    <w:rsid w:val="00CB615E"/>
    <w:rsid w:val="00CC0419"/>
    <w:rsid w:val="00CC1FAD"/>
    <w:rsid w:val="00CC5EBB"/>
    <w:rsid w:val="00CC6996"/>
    <w:rsid w:val="00CD2C38"/>
    <w:rsid w:val="00CD35B7"/>
    <w:rsid w:val="00CD594E"/>
    <w:rsid w:val="00CE2A06"/>
    <w:rsid w:val="00CE3047"/>
    <w:rsid w:val="00CF08CC"/>
    <w:rsid w:val="00CF5E84"/>
    <w:rsid w:val="00D000A8"/>
    <w:rsid w:val="00D16871"/>
    <w:rsid w:val="00D16B51"/>
    <w:rsid w:val="00D22970"/>
    <w:rsid w:val="00D32EA6"/>
    <w:rsid w:val="00D33C1B"/>
    <w:rsid w:val="00D3553C"/>
    <w:rsid w:val="00D53366"/>
    <w:rsid w:val="00D54691"/>
    <w:rsid w:val="00D57DD2"/>
    <w:rsid w:val="00D62801"/>
    <w:rsid w:val="00D67DDD"/>
    <w:rsid w:val="00D8094A"/>
    <w:rsid w:val="00D80D86"/>
    <w:rsid w:val="00D90037"/>
    <w:rsid w:val="00D9271C"/>
    <w:rsid w:val="00D93D9E"/>
    <w:rsid w:val="00DB61BD"/>
    <w:rsid w:val="00DC33A1"/>
    <w:rsid w:val="00DD3B60"/>
    <w:rsid w:val="00DD471D"/>
    <w:rsid w:val="00DD4AB4"/>
    <w:rsid w:val="00DE47A2"/>
    <w:rsid w:val="00DE5330"/>
    <w:rsid w:val="00E036BC"/>
    <w:rsid w:val="00E15563"/>
    <w:rsid w:val="00E24129"/>
    <w:rsid w:val="00E24DCD"/>
    <w:rsid w:val="00E27D8C"/>
    <w:rsid w:val="00E3342C"/>
    <w:rsid w:val="00E336F2"/>
    <w:rsid w:val="00E33F40"/>
    <w:rsid w:val="00E41C19"/>
    <w:rsid w:val="00E44950"/>
    <w:rsid w:val="00E57A62"/>
    <w:rsid w:val="00E63E9C"/>
    <w:rsid w:val="00E6564E"/>
    <w:rsid w:val="00E75182"/>
    <w:rsid w:val="00E8143F"/>
    <w:rsid w:val="00E87F18"/>
    <w:rsid w:val="00E90247"/>
    <w:rsid w:val="00EA0593"/>
    <w:rsid w:val="00EA15EB"/>
    <w:rsid w:val="00EA4AA8"/>
    <w:rsid w:val="00EB2945"/>
    <w:rsid w:val="00EB3668"/>
    <w:rsid w:val="00EC1DEE"/>
    <w:rsid w:val="00EC1FA2"/>
    <w:rsid w:val="00EC27E5"/>
    <w:rsid w:val="00EC40FE"/>
    <w:rsid w:val="00EC5099"/>
    <w:rsid w:val="00EC61C9"/>
    <w:rsid w:val="00ED2C21"/>
    <w:rsid w:val="00ED7B8B"/>
    <w:rsid w:val="00EE0225"/>
    <w:rsid w:val="00EE3489"/>
    <w:rsid w:val="00EE7AAA"/>
    <w:rsid w:val="00EF4756"/>
    <w:rsid w:val="00EF51AC"/>
    <w:rsid w:val="00F035B0"/>
    <w:rsid w:val="00F0581F"/>
    <w:rsid w:val="00F05926"/>
    <w:rsid w:val="00F149E0"/>
    <w:rsid w:val="00F173EB"/>
    <w:rsid w:val="00F273E6"/>
    <w:rsid w:val="00F43D0C"/>
    <w:rsid w:val="00F505D0"/>
    <w:rsid w:val="00F53365"/>
    <w:rsid w:val="00F63B08"/>
    <w:rsid w:val="00F67B3C"/>
    <w:rsid w:val="00F763B2"/>
    <w:rsid w:val="00F80125"/>
    <w:rsid w:val="00F8089F"/>
    <w:rsid w:val="00F80D93"/>
    <w:rsid w:val="00F80FE2"/>
    <w:rsid w:val="00F81D5F"/>
    <w:rsid w:val="00F82170"/>
    <w:rsid w:val="00F83887"/>
    <w:rsid w:val="00F9144E"/>
    <w:rsid w:val="00FA0DD4"/>
    <w:rsid w:val="00FB0591"/>
    <w:rsid w:val="00FD7735"/>
    <w:rsid w:val="00FE2B38"/>
    <w:rsid w:val="00FF200C"/>
    <w:rsid w:val="01082827"/>
    <w:rsid w:val="0114607C"/>
    <w:rsid w:val="01763DB1"/>
    <w:rsid w:val="019D00BC"/>
    <w:rsid w:val="01A12C56"/>
    <w:rsid w:val="02845009"/>
    <w:rsid w:val="02EE6D92"/>
    <w:rsid w:val="030A19D7"/>
    <w:rsid w:val="035B1C79"/>
    <w:rsid w:val="03AD7D5D"/>
    <w:rsid w:val="046048F2"/>
    <w:rsid w:val="04700C77"/>
    <w:rsid w:val="05447597"/>
    <w:rsid w:val="054E60B4"/>
    <w:rsid w:val="055E6FBE"/>
    <w:rsid w:val="056A3339"/>
    <w:rsid w:val="059E0A1C"/>
    <w:rsid w:val="05B860AD"/>
    <w:rsid w:val="05E41384"/>
    <w:rsid w:val="05F16AC8"/>
    <w:rsid w:val="06220242"/>
    <w:rsid w:val="06291275"/>
    <w:rsid w:val="06432F7A"/>
    <w:rsid w:val="064747E8"/>
    <w:rsid w:val="068A3774"/>
    <w:rsid w:val="06F87ABA"/>
    <w:rsid w:val="071E2EB7"/>
    <w:rsid w:val="07297F4F"/>
    <w:rsid w:val="072D7C65"/>
    <w:rsid w:val="073D601E"/>
    <w:rsid w:val="07830243"/>
    <w:rsid w:val="07A474B0"/>
    <w:rsid w:val="0820414D"/>
    <w:rsid w:val="083A2D6D"/>
    <w:rsid w:val="096B7D61"/>
    <w:rsid w:val="09701390"/>
    <w:rsid w:val="09B506DA"/>
    <w:rsid w:val="0A611488"/>
    <w:rsid w:val="0AAE5EA7"/>
    <w:rsid w:val="0AE014EA"/>
    <w:rsid w:val="0B26387A"/>
    <w:rsid w:val="0B5E4B5D"/>
    <w:rsid w:val="0B67501C"/>
    <w:rsid w:val="0C401470"/>
    <w:rsid w:val="0C7F68D0"/>
    <w:rsid w:val="0C973BF6"/>
    <w:rsid w:val="0D5C1376"/>
    <w:rsid w:val="0D837277"/>
    <w:rsid w:val="0DCE33CB"/>
    <w:rsid w:val="0E2F2550"/>
    <w:rsid w:val="0E371DDC"/>
    <w:rsid w:val="0E5D4530"/>
    <w:rsid w:val="0E6974E0"/>
    <w:rsid w:val="0E7A771D"/>
    <w:rsid w:val="0F001B27"/>
    <w:rsid w:val="0F2D2EAD"/>
    <w:rsid w:val="0F2F4BC7"/>
    <w:rsid w:val="0F641600"/>
    <w:rsid w:val="0FCB6F94"/>
    <w:rsid w:val="0FDC5244"/>
    <w:rsid w:val="0FE312D1"/>
    <w:rsid w:val="0FF62AD3"/>
    <w:rsid w:val="0FFF0F3B"/>
    <w:rsid w:val="1039646D"/>
    <w:rsid w:val="10A356C4"/>
    <w:rsid w:val="10CE3DF2"/>
    <w:rsid w:val="10F408EA"/>
    <w:rsid w:val="11130E39"/>
    <w:rsid w:val="11730C8A"/>
    <w:rsid w:val="11820062"/>
    <w:rsid w:val="11881E8F"/>
    <w:rsid w:val="11B32E7B"/>
    <w:rsid w:val="11B73B77"/>
    <w:rsid w:val="12643082"/>
    <w:rsid w:val="126F2C10"/>
    <w:rsid w:val="128A774D"/>
    <w:rsid w:val="12AA497E"/>
    <w:rsid w:val="13660539"/>
    <w:rsid w:val="13DB2175"/>
    <w:rsid w:val="13EB1D45"/>
    <w:rsid w:val="1449221C"/>
    <w:rsid w:val="14676A54"/>
    <w:rsid w:val="14B80788"/>
    <w:rsid w:val="151953B6"/>
    <w:rsid w:val="154E3786"/>
    <w:rsid w:val="1570699A"/>
    <w:rsid w:val="15895991"/>
    <w:rsid w:val="15930B5F"/>
    <w:rsid w:val="15E35370"/>
    <w:rsid w:val="16220800"/>
    <w:rsid w:val="162C2BF1"/>
    <w:rsid w:val="16390DDB"/>
    <w:rsid w:val="16475FCA"/>
    <w:rsid w:val="165A659C"/>
    <w:rsid w:val="16A125E4"/>
    <w:rsid w:val="16A638DA"/>
    <w:rsid w:val="16C75F23"/>
    <w:rsid w:val="16E25B90"/>
    <w:rsid w:val="178247DD"/>
    <w:rsid w:val="178C0AA9"/>
    <w:rsid w:val="179E6ECD"/>
    <w:rsid w:val="17BD1FFC"/>
    <w:rsid w:val="17E06E89"/>
    <w:rsid w:val="184E4226"/>
    <w:rsid w:val="18822E13"/>
    <w:rsid w:val="18A85105"/>
    <w:rsid w:val="18C3380A"/>
    <w:rsid w:val="18C61548"/>
    <w:rsid w:val="1975513E"/>
    <w:rsid w:val="19B636B0"/>
    <w:rsid w:val="19E374BE"/>
    <w:rsid w:val="19F379C0"/>
    <w:rsid w:val="1A1E694B"/>
    <w:rsid w:val="1A2D2FEA"/>
    <w:rsid w:val="1AAA70D5"/>
    <w:rsid w:val="1ABD2BC4"/>
    <w:rsid w:val="1B6E2DF5"/>
    <w:rsid w:val="1BB65FC6"/>
    <w:rsid w:val="1BE43A52"/>
    <w:rsid w:val="1BE84415"/>
    <w:rsid w:val="1C2E1064"/>
    <w:rsid w:val="1C6C1541"/>
    <w:rsid w:val="1D16632E"/>
    <w:rsid w:val="1D242AB6"/>
    <w:rsid w:val="1D265275"/>
    <w:rsid w:val="1D7B6FA0"/>
    <w:rsid w:val="1DB845FA"/>
    <w:rsid w:val="1E0B3060"/>
    <w:rsid w:val="1E157EE7"/>
    <w:rsid w:val="1E297B63"/>
    <w:rsid w:val="1EC67F5C"/>
    <w:rsid w:val="1F036E01"/>
    <w:rsid w:val="1F3322EA"/>
    <w:rsid w:val="1F4956CD"/>
    <w:rsid w:val="1F4F5490"/>
    <w:rsid w:val="1F711359"/>
    <w:rsid w:val="1F8F3A28"/>
    <w:rsid w:val="1FB977B2"/>
    <w:rsid w:val="1FCB4376"/>
    <w:rsid w:val="1FD944D6"/>
    <w:rsid w:val="20127BFE"/>
    <w:rsid w:val="20300162"/>
    <w:rsid w:val="20415C4C"/>
    <w:rsid w:val="20502E7A"/>
    <w:rsid w:val="2099657E"/>
    <w:rsid w:val="20D76A14"/>
    <w:rsid w:val="212552CA"/>
    <w:rsid w:val="2139750F"/>
    <w:rsid w:val="214023F4"/>
    <w:rsid w:val="21EB0C48"/>
    <w:rsid w:val="220C261E"/>
    <w:rsid w:val="22301A07"/>
    <w:rsid w:val="229218A9"/>
    <w:rsid w:val="22A64400"/>
    <w:rsid w:val="230420C5"/>
    <w:rsid w:val="24372F39"/>
    <w:rsid w:val="24751BFF"/>
    <w:rsid w:val="24915379"/>
    <w:rsid w:val="24C24CB4"/>
    <w:rsid w:val="24DF205C"/>
    <w:rsid w:val="250E4D23"/>
    <w:rsid w:val="251A0287"/>
    <w:rsid w:val="253F7945"/>
    <w:rsid w:val="25A60CF8"/>
    <w:rsid w:val="26094BAB"/>
    <w:rsid w:val="26187FFB"/>
    <w:rsid w:val="262777C5"/>
    <w:rsid w:val="264B61CD"/>
    <w:rsid w:val="2686600D"/>
    <w:rsid w:val="26884916"/>
    <w:rsid w:val="26A4210A"/>
    <w:rsid w:val="26AD2B3E"/>
    <w:rsid w:val="26BD2E8A"/>
    <w:rsid w:val="26C20A59"/>
    <w:rsid w:val="271F118A"/>
    <w:rsid w:val="27417466"/>
    <w:rsid w:val="27647F02"/>
    <w:rsid w:val="28023F20"/>
    <w:rsid w:val="283040E2"/>
    <w:rsid w:val="28350F49"/>
    <w:rsid w:val="28471F48"/>
    <w:rsid w:val="284C5FBB"/>
    <w:rsid w:val="287A339E"/>
    <w:rsid w:val="28824EA9"/>
    <w:rsid w:val="28D50411"/>
    <w:rsid w:val="28F31D92"/>
    <w:rsid w:val="29011276"/>
    <w:rsid w:val="29177059"/>
    <w:rsid w:val="29683E57"/>
    <w:rsid w:val="29F20F46"/>
    <w:rsid w:val="2A2A4198"/>
    <w:rsid w:val="2A581DE9"/>
    <w:rsid w:val="2A592F34"/>
    <w:rsid w:val="2A7250BB"/>
    <w:rsid w:val="2B1C423E"/>
    <w:rsid w:val="2B3D61E8"/>
    <w:rsid w:val="2B4A551E"/>
    <w:rsid w:val="2B68321C"/>
    <w:rsid w:val="2B6C4943"/>
    <w:rsid w:val="2BA76BC1"/>
    <w:rsid w:val="2BF43F75"/>
    <w:rsid w:val="2BFE1AF8"/>
    <w:rsid w:val="2C0327DA"/>
    <w:rsid w:val="2C435C08"/>
    <w:rsid w:val="2D587940"/>
    <w:rsid w:val="2DBF3F23"/>
    <w:rsid w:val="2E215123"/>
    <w:rsid w:val="2E300F08"/>
    <w:rsid w:val="2E4465EA"/>
    <w:rsid w:val="2E7A106A"/>
    <w:rsid w:val="2F012A6F"/>
    <w:rsid w:val="2F140D59"/>
    <w:rsid w:val="2F442398"/>
    <w:rsid w:val="2F645AA9"/>
    <w:rsid w:val="2F815D0E"/>
    <w:rsid w:val="2FC04F70"/>
    <w:rsid w:val="2FEF5AD0"/>
    <w:rsid w:val="2FF85DE4"/>
    <w:rsid w:val="303A0BE1"/>
    <w:rsid w:val="303D746E"/>
    <w:rsid w:val="305B0AE1"/>
    <w:rsid w:val="309E6310"/>
    <w:rsid w:val="30A21DF9"/>
    <w:rsid w:val="30EB4D9E"/>
    <w:rsid w:val="30ED3B53"/>
    <w:rsid w:val="317C5FB0"/>
    <w:rsid w:val="319E34A6"/>
    <w:rsid w:val="31CB3474"/>
    <w:rsid w:val="32056629"/>
    <w:rsid w:val="32574394"/>
    <w:rsid w:val="32FC2A1F"/>
    <w:rsid w:val="33436CB2"/>
    <w:rsid w:val="33712FF0"/>
    <w:rsid w:val="339F0B60"/>
    <w:rsid w:val="34323239"/>
    <w:rsid w:val="344026CF"/>
    <w:rsid w:val="34965809"/>
    <w:rsid w:val="34CD702D"/>
    <w:rsid w:val="352C6765"/>
    <w:rsid w:val="355E4913"/>
    <w:rsid w:val="356372D3"/>
    <w:rsid w:val="35777C97"/>
    <w:rsid w:val="35A1287D"/>
    <w:rsid w:val="35E46331"/>
    <w:rsid w:val="36066065"/>
    <w:rsid w:val="36360BAB"/>
    <w:rsid w:val="36527E53"/>
    <w:rsid w:val="36BA6D83"/>
    <w:rsid w:val="36C1361D"/>
    <w:rsid w:val="370D6004"/>
    <w:rsid w:val="373C7705"/>
    <w:rsid w:val="377759ED"/>
    <w:rsid w:val="380D7D7C"/>
    <w:rsid w:val="388C0A49"/>
    <w:rsid w:val="389B2CC6"/>
    <w:rsid w:val="38F0606A"/>
    <w:rsid w:val="39146CAD"/>
    <w:rsid w:val="391B4FAF"/>
    <w:rsid w:val="39533C20"/>
    <w:rsid w:val="39777B72"/>
    <w:rsid w:val="39B24FB3"/>
    <w:rsid w:val="3A307572"/>
    <w:rsid w:val="3A4B5212"/>
    <w:rsid w:val="3A8B5FBF"/>
    <w:rsid w:val="3AA87E73"/>
    <w:rsid w:val="3AB91968"/>
    <w:rsid w:val="3B063DC5"/>
    <w:rsid w:val="3B1239C5"/>
    <w:rsid w:val="3B323881"/>
    <w:rsid w:val="3B3C4B5E"/>
    <w:rsid w:val="3BAC3E09"/>
    <w:rsid w:val="3BAF1F82"/>
    <w:rsid w:val="3BBC71D4"/>
    <w:rsid w:val="3BC07782"/>
    <w:rsid w:val="3BE24871"/>
    <w:rsid w:val="3BE9183E"/>
    <w:rsid w:val="3C256149"/>
    <w:rsid w:val="3C2D0058"/>
    <w:rsid w:val="3C7C25EA"/>
    <w:rsid w:val="3CBF3B98"/>
    <w:rsid w:val="3CC40F42"/>
    <w:rsid w:val="3CD016AE"/>
    <w:rsid w:val="3CD44A71"/>
    <w:rsid w:val="3CDE1AB1"/>
    <w:rsid w:val="3CEA3CCE"/>
    <w:rsid w:val="3CFA0018"/>
    <w:rsid w:val="3D010FC9"/>
    <w:rsid w:val="3D2C3F44"/>
    <w:rsid w:val="3D4019C9"/>
    <w:rsid w:val="3D431B1F"/>
    <w:rsid w:val="3D6507DE"/>
    <w:rsid w:val="3DBB5962"/>
    <w:rsid w:val="3DBE3E93"/>
    <w:rsid w:val="3DD66C06"/>
    <w:rsid w:val="3E0F4149"/>
    <w:rsid w:val="3E2E121D"/>
    <w:rsid w:val="3E94346A"/>
    <w:rsid w:val="3EB47C84"/>
    <w:rsid w:val="3F895696"/>
    <w:rsid w:val="3F914731"/>
    <w:rsid w:val="3FCD767E"/>
    <w:rsid w:val="3FFF1552"/>
    <w:rsid w:val="40290D92"/>
    <w:rsid w:val="403E10B3"/>
    <w:rsid w:val="40591410"/>
    <w:rsid w:val="406F19D3"/>
    <w:rsid w:val="40A32CF4"/>
    <w:rsid w:val="414E7C97"/>
    <w:rsid w:val="419E6630"/>
    <w:rsid w:val="421215C0"/>
    <w:rsid w:val="4252554C"/>
    <w:rsid w:val="428C5C43"/>
    <w:rsid w:val="42D90A99"/>
    <w:rsid w:val="43EA4BF0"/>
    <w:rsid w:val="440152CA"/>
    <w:rsid w:val="442A3855"/>
    <w:rsid w:val="44A60481"/>
    <w:rsid w:val="44BD24A3"/>
    <w:rsid w:val="44D34A5C"/>
    <w:rsid w:val="44EB1D38"/>
    <w:rsid w:val="44EE1C49"/>
    <w:rsid w:val="44F97FB0"/>
    <w:rsid w:val="45384881"/>
    <w:rsid w:val="46246612"/>
    <w:rsid w:val="463E68D3"/>
    <w:rsid w:val="46836D0E"/>
    <w:rsid w:val="46BB3079"/>
    <w:rsid w:val="46CA34BC"/>
    <w:rsid w:val="46D1724F"/>
    <w:rsid w:val="46DD7E19"/>
    <w:rsid w:val="47467515"/>
    <w:rsid w:val="478013C0"/>
    <w:rsid w:val="47A3297F"/>
    <w:rsid w:val="47AC0126"/>
    <w:rsid w:val="482123DF"/>
    <w:rsid w:val="488D6350"/>
    <w:rsid w:val="48AE470D"/>
    <w:rsid w:val="48BB3391"/>
    <w:rsid w:val="48F9591C"/>
    <w:rsid w:val="48FE2A31"/>
    <w:rsid w:val="4918712F"/>
    <w:rsid w:val="492E6884"/>
    <w:rsid w:val="49AC6F01"/>
    <w:rsid w:val="49BE6C5D"/>
    <w:rsid w:val="4AB640F6"/>
    <w:rsid w:val="4B38345D"/>
    <w:rsid w:val="4B7738DE"/>
    <w:rsid w:val="4B893975"/>
    <w:rsid w:val="4B9210A2"/>
    <w:rsid w:val="4BB740F7"/>
    <w:rsid w:val="4BB84C6D"/>
    <w:rsid w:val="4BD6362D"/>
    <w:rsid w:val="4C157A49"/>
    <w:rsid w:val="4C7545B7"/>
    <w:rsid w:val="4C7D3CEF"/>
    <w:rsid w:val="4CB55551"/>
    <w:rsid w:val="4D2A37AD"/>
    <w:rsid w:val="4DA06BC4"/>
    <w:rsid w:val="4DAB2D03"/>
    <w:rsid w:val="4DBD5BD5"/>
    <w:rsid w:val="4DEF7E75"/>
    <w:rsid w:val="4E1B2588"/>
    <w:rsid w:val="4E2913C8"/>
    <w:rsid w:val="4E7F788E"/>
    <w:rsid w:val="4EBF0298"/>
    <w:rsid w:val="4EDA7E05"/>
    <w:rsid w:val="4F1357CD"/>
    <w:rsid w:val="4FD81B60"/>
    <w:rsid w:val="4FFB75C4"/>
    <w:rsid w:val="50543478"/>
    <w:rsid w:val="50571846"/>
    <w:rsid w:val="506F695C"/>
    <w:rsid w:val="50725394"/>
    <w:rsid w:val="50B40F73"/>
    <w:rsid w:val="50C81004"/>
    <w:rsid w:val="50F03B1D"/>
    <w:rsid w:val="514F3EB8"/>
    <w:rsid w:val="519D50A4"/>
    <w:rsid w:val="51A454DE"/>
    <w:rsid w:val="51AE2061"/>
    <w:rsid w:val="51D25D94"/>
    <w:rsid w:val="51EC1A73"/>
    <w:rsid w:val="523D0B91"/>
    <w:rsid w:val="530D7559"/>
    <w:rsid w:val="530E2125"/>
    <w:rsid w:val="53BE05D9"/>
    <w:rsid w:val="53C26952"/>
    <w:rsid w:val="53D047E6"/>
    <w:rsid w:val="53E15A86"/>
    <w:rsid w:val="545C1968"/>
    <w:rsid w:val="54825324"/>
    <w:rsid w:val="54BD53FB"/>
    <w:rsid w:val="54D357B7"/>
    <w:rsid w:val="55A66E42"/>
    <w:rsid w:val="55CA5608"/>
    <w:rsid w:val="567556B3"/>
    <w:rsid w:val="56A539A9"/>
    <w:rsid w:val="56A859EA"/>
    <w:rsid w:val="56B0067A"/>
    <w:rsid w:val="56D14248"/>
    <w:rsid w:val="56E328A3"/>
    <w:rsid w:val="56F61308"/>
    <w:rsid w:val="570C3F16"/>
    <w:rsid w:val="572F7EB0"/>
    <w:rsid w:val="57355A3E"/>
    <w:rsid w:val="577A091D"/>
    <w:rsid w:val="57974D3F"/>
    <w:rsid w:val="57C71431"/>
    <w:rsid w:val="57F565D6"/>
    <w:rsid w:val="57F9299E"/>
    <w:rsid w:val="58010960"/>
    <w:rsid w:val="581F4C6B"/>
    <w:rsid w:val="58953ED8"/>
    <w:rsid w:val="589E2937"/>
    <w:rsid w:val="58A83738"/>
    <w:rsid w:val="58D61F6F"/>
    <w:rsid w:val="58E21BA1"/>
    <w:rsid w:val="59367705"/>
    <w:rsid w:val="59D33036"/>
    <w:rsid w:val="5A095B60"/>
    <w:rsid w:val="5A1515D3"/>
    <w:rsid w:val="5A3D2293"/>
    <w:rsid w:val="5A4E509E"/>
    <w:rsid w:val="5A8303D7"/>
    <w:rsid w:val="5AA6098B"/>
    <w:rsid w:val="5ACC7C43"/>
    <w:rsid w:val="5B176639"/>
    <w:rsid w:val="5B5171AF"/>
    <w:rsid w:val="5C480C7A"/>
    <w:rsid w:val="5C514BBC"/>
    <w:rsid w:val="5C830EAE"/>
    <w:rsid w:val="5CEA10CA"/>
    <w:rsid w:val="5D235FAA"/>
    <w:rsid w:val="5D810777"/>
    <w:rsid w:val="5D9E779F"/>
    <w:rsid w:val="5DFD49F3"/>
    <w:rsid w:val="5E112A33"/>
    <w:rsid w:val="5ED77848"/>
    <w:rsid w:val="5EF915F7"/>
    <w:rsid w:val="5F5A4B0E"/>
    <w:rsid w:val="5F7E2339"/>
    <w:rsid w:val="5F8006AC"/>
    <w:rsid w:val="5F8A1EEC"/>
    <w:rsid w:val="5FB52BA8"/>
    <w:rsid w:val="5FDA0184"/>
    <w:rsid w:val="601126D1"/>
    <w:rsid w:val="60362FE5"/>
    <w:rsid w:val="603D17F4"/>
    <w:rsid w:val="60A12165"/>
    <w:rsid w:val="611E08C5"/>
    <w:rsid w:val="61281169"/>
    <w:rsid w:val="61A31BF3"/>
    <w:rsid w:val="61B7446F"/>
    <w:rsid w:val="62095C0E"/>
    <w:rsid w:val="620F12B5"/>
    <w:rsid w:val="620F54E0"/>
    <w:rsid w:val="624F2FFB"/>
    <w:rsid w:val="6285156F"/>
    <w:rsid w:val="62CD4D85"/>
    <w:rsid w:val="62D938A6"/>
    <w:rsid w:val="62E506A3"/>
    <w:rsid w:val="634A5613"/>
    <w:rsid w:val="63562595"/>
    <w:rsid w:val="637631BE"/>
    <w:rsid w:val="637B768D"/>
    <w:rsid w:val="63CA404F"/>
    <w:rsid w:val="64030BB2"/>
    <w:rsid w:val="64191030"/>
    <w:rsid w:val="6450422A"/>
    <w:rsid w:val="645C77CB"/>
    <w:rsid w:val="64712962"/>
    <w:rsid w:val="64B25380"/>
    <w:rsid w:val="64F46534"/>
    <w:rsid w:val="64FD34BB"/>
    <w:rsid w:val="653D5A40"/>
    <w:rsid w:val="654679FF"/>
    <w:rsid w:val="654711E7"/>
    <w:rsid w:val="658D43BD"/>
    <w:rsid w:val="66111B92"/>
    <w:rsid w:val="665228E5"/>
    <w:rsid w:val="66B84A10"/>
    <w:rsid w:val="66EF35C5"/>
    <w:rsid w:val="66F559CE"/>
    <w:rsid w:val="66F80784"/>
    <w:rsid w:val="66F82DCE"/>
    <w:rsid w:val="66FD703D"/>
    <w:rsid w:val="674D31DF"/>
    <w:rsid w:val="67B8694E"/>
    <w:rsid w:val="67F641E5"/>
    <w:rsid w:val="67FE7EA8"/>
    <w:rsid w:val="68183D0A"/>
    <w:rsid w:val="686728E6"/>
    <w:rsid w:val="687B1FF2"/>
    <w:rsid w:val="689E3574"/>
    <w:rsid w:val="68A321CA"/>
    <w:rsid w:val="68B96969"/>
    <w:rsid w:val="696D63D9"/>
    <w:rsid w:val="696F691F"/>
    <w:rsid w:val="69787D50"/>
    <w:rsid w:val="69B9606F"/>
    <w:rsid w:val="69E018D3"/>
    <w:rsid w:val="6A04761F"/>
    <w:rsid w:val="6A502D70"/>
    <w:rsid w:val="6A772D30"/>
    <w:rsid w:val="6A986EB3"/>
    <w:rsid w:val="6ABA4E59"/>
    <w:rsid w:val="6ABD1269"/>
    <w:rsid w:val="6B7C576C"/>
    <w:rsid w:val="6BA05392"/>
    <w:rsid w:val="6BDB0365"/>
    <w:rsid w:val="6BF16A80"/>
    <w:rsid w:val="6C421E37"/>
    <w:rsid w:val="6C7671E2"/>
    <w:rsid w:val="6C87041A"/>
    <w:rsid w:val="6D030A2C"/>
    <w:rsid w:val="6D0A34DD"/>
    <w:rsid w:val="6D283B75"/>
    <w:rsid w:val="6D367697"/>
    <w:rsid w:val="6D74227C"/>
    <w:rsid w:val="6D80635E"/>
    <w:rsid w:val="6D956FEE"/>
    <w:rsid w:val="6DCE647B"/>
    <w:rsid w:val="6DFD24B7"/>
    <w:rsid w:val="6E2A2F38"/>
    <w:rsid w:val="6E504CCE"/>
    <w:rsid w:val="6E634B8B"/>
    <w:rsid w:val="6ED24A04"/>
    <w:rsid w:val="6F0D0FE8"/>
    <w:rsid w:val="6F0D6155"/>
    <w:rsid w:val="6F3F01B9"/>
    <w:rsid w:val="6F4E36CD"/>
    <w:rsid w:val="6F630312"/>
    <w:rsid w:val="6F7D6889"/>
    <w:rsid w:val="6FA040C5"/>
    <w:rsid w:val="6FBC0518"/>
    <w:rsid w:val="6FD722C5"/>
    <w:rsid w:val="6FE602F4"/>
    <w:rsid w:val="6FF63E71"/>
    <w:rsid w:val="701C71FC"/>
    <w:rsid w:val="70425E40"/>
    <w:rsid w:val="70753ADF"/>
    <w:rsid w:val="707D50A7"/>
    <w:rsid w:val="70952806"/>
    <w:rsid w:val="70AC6308"/>
    <w:rsid w:val="710C2309"/>
    <w:rsid w:val="712207B1"/>
    <w:rsid w:val="712304B0"/>
    <w:rsid w:val="719955ED"/>
    <w:rsid w:val="71AB7D56"/>
    <w:rsid w:val="71DE5F02"/>
    <w:rsid w:val="73496A96"/>
    <w:rsid w:val="73622CA3"/>
    <w:rsid w:val="7368201E"/>
    <w:rsid w:val="73887EDE"/>
    <w:rsid w:val="73BB17C4"/>
    <w:rsid w:val="73D66B6A"/>
    <w:rsid w:val="74355E46"/>
    <w:rsid w:val="746F5A27"/>
    <w:rsid w:val="74AB15DE"/>
    <w:rsid w:val="74AE3340"/>
    <w:rsid w:val="74C776A6"/>
    <w:rsid w:val="74E635A7"/>
    <w:rsid w:val="753F3564"/>
    <w:rsid w:val="755F4210"/>
    <w:rsid w:val="75732902"/>
    <w:rsid w:val="75B37EC8"/>
    <w:rsid w:val="75C30B21"/>
    <w:rsid w:val="765F41F7"/>
    <w:rsid w:val="76655C81"/>
    <w:rsid w:val="76703779"/>
    <w:rsid w:val="76D047BD"/>
    <w:rsid w:val="76D5508A"/>
    <w:rsid w:val="76E32B45"/>
    <w:rsid w:val="76F52DE7"/>
    <w:rsid w:val="773F3CF2"/>
    <w:rsid w:val="775B6D09"/>
    <w:rsid w:val="778A5873"/>
    <w:rsid w:val="779915F6"/>
    <w:rsid w:val="77BA01E3"/>
    <w:rsid w:val="77CF4034"/>
    <w:rsid w:val="77F078AC"/>
    <w:rsid w:val="78057EEA"/>
    <w:rsid w:val="78442C16"/>
    <w:rsid w:val="78513D03"/>
    <w:rsid w:val="787B5E86"/>
    <w:rsid w:val="78D07168"/>
    <w:rsid w:val="78D87EE0"/>
    <w:rsid w:val="78DB62B2"/>
    <w:rsid w:val="7A0E2873"/>
    <w:rsid w:val="7A562246"/>
    <w:rsid w:val="7A6E3325"/>
    <w:rsid w:val="7AEF141F"/>
    <w:rsid w:val="7B005993"/>
    <w:rsid w:val="7B35600A"/>
    <w:rsid w:val="7B402371"/>
    <w:rsid w:val="7B8459A2"/>
    <w:rsid w:val="7B876B80"/>
    <w:rsid w:val="7BAD55FB"/>
    <w:rsid w:val="7BC571A1"/>
    <w:rsid w:val="7C003C4D"/>
    <w:rsid w:val="7C4B45F6"/>
    <w:rsid w:val="7C507C8A"/>
    <w:rsid w:val="7C7A4BE5"/>
    <w:rsid w:val="7C992A1B"/>
    <w:rsid w:val="7CBE5E9A"/>
    <w:rsid w:val="7D5F3DF9"/>
    <w:rsid w:val="7D85277A"/>
    <w:rsid w:val="7DA3663D"/>
    <w:rsid w:val="7DB413E6"/>
    <w:rsid w:val="7DE917D1"/>
    <w:rsid w:val="7E4F6775"/>
    <w:rsid w:val="7E8F27AE"/>
    <w:rsid w:val="7E9C6C1F"/>
    <w:rsid w:val="7ED80F89"/>
    <w:rsid w:val="7EF72FC9"/>
    <w:rsid w:val="7F3C724B"/>
    <w:rsid w:val="7F4C1F1A"/>
    <w:rsid w:val="7F5C35E5"/>
    <w:rsid w:val="7FA30DA8"/>
    <w:rsid w:val="7FDB7EDF"/>
    <w:rsid w:val="7FF3595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left="432" w:hanging="432"/>
      <w:jc w:val="left"/>
      <w:outlineLvl w:val="0"/>
    </w:pPr>
    <w:rPr>
      <w:b/>
      <w:kern w:val="44"/>
      <w:sz w:val="28"/>
    </w:rPr>
  </w:style>
  <w:style w:type="paragraph" w:styleId="3">
    <w:name w:val="heading 2"/>
    <w:basedOn w:val="1"/>
    <w:next w:val="1"/>
    <w:link w:val="37"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ind w:left="575" w:hanging="575"/>
      <w:outlineLvl w:val="1"/>
    </w:pPr>
    <w:rPr>
      <w:rFonts w:ascii="Arial" w:hAnsi="Arial" w:eastAsia="黑体"/>
      <w:b/>
      <w:sz w:val="24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1"/>
    <w:semiHidden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ind w:left="864" w:hanging="864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32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34"/>
    <w:semiHidden/>
    <w:unhideWhenUsed/>
    <w:qFormat/>
    <w:uiPriority w:val="99"/>
    <w:rPr>
      <w:b/>
      <w:bCs/>
    </w:rPr>
  </w:style>
  <w:style w:type="paragraph" w:styleId="12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13">
    <w:name w:val="Document Map"/>
    <w:basedOn w:val="1"/>
    <w:link w:val="29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14">
    <w:name w:val="Body Text Indent"/>
    <w:basedOn w:val="1"/>
    <w:qFormat/>
    <w:uiPriority w:val="0"/>
    <w:pPr>
      <w:spacing w:after="120"/>
      <w:ind w:left="420" w:leftChars="200"/>
    </w:p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Balloon Text"/>
    <w:basedOn w:val="1"/>
    <w:link w:val="35"/>
    <w:semiHidden/>
    <w:unhideWhenUsed/>
    <w:qFormat/>
    <w:uiPriority w:val="99"/>
    <w:rPr>
      <w:sz w:val="18"/>
      <w:szCs w:val="18"/>
    </w:rPr>
  </w:style>
  <w:style w:type="paragraph" w:styleId="1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8">
    <w:name w:val="Body Text First Indent 2"/>
    <w:basedOn w:val="14"/>
    <w:qFormat/>
    <w:uiPriority w:val="0"/>
  </w:style>
  <w:style w:type="paragraph" w:styleId="1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20">
    <w:name w:val="toc 1"/>
    <w:basedOn w:val="1"/>
    <w:next w:val="1"/>
    <w:qFormat/>
    <w:uiPriority w:val="39"/>
    <w:pPr>
      <w:spacing w:before="120" w:after="120"/>
      <w:jc w:val="left"/>
    </w:pPr>
    <w:rPr>
      <w:b/>
      <w:caps/>
      <w:sz w:val="20"/>
    </w:rPr>
  </w:style>
  <w:style w:type="paragraph" w:styleId="21">
    <w:name w:val="toc 2"/>
    <w:basedOn w:val="1"/>
    <w:next w:val="1"/>
    <w:qFormat/>
    <w:uiPriority w:val="39"/>
    <w:pPr>
      <w:ind w:left="210"/>
      <w:jc w:val="left"/>
    </w:pPr>
    <w:rPr>
      <w:smallCaps/>
      <w:sz w:val="20"/>
    </w:rPr>
  </w:style>
  <w:style w:type="paragraph" w:styleId="2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4">
    <w:name w:val="FollowedHyperlink"/>
    <w:basedOn w:val="23"/>
    <w:semiHidden/>
    <w:unhideWhenUsed/>
    <w:qFormat/>
    <w:uiPriority w:val="99"/>
    <w:rPr>
      <w:color w:val="800080"/>
      <w:u w:val="single"/>
    </w:rPr>
  </w:style>
  <w:style w:type="character" w:styleId="25">
    <w:name w:val="Hyperlink"/>
    <w:basedOn w:val="23"/>
    <w:qFormat/>
    <w:uiPriority w:val="99"/>
    <w:rPr>
      <w:color w:val="0000FF"/>
      <w:u w:val="single"/>
    </w:rPr>
  </w:style>
  <w:style w:type="character" w:styleId="26">
    <w:name w:val="annotation reference"/>
    <w:basedOn w:val="23"/>
    <w:semiHidden/>
    <w:unhideWhenUsed/>
    <w:qFormat/>
    <w:uiPriority w:val="99"/>
    <w:rPr>
      <w:sz w:val="21"/>
      <w:szCs w:val="21"/>
    </w:rPr>
  </w:style>
  <w:style w:type="table" w:styleId="28">
    <w:name w:val="Table Grid"/>
    <w:basedOn w:val="2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9">
    <w:name w:val="文档结构图 Char"/>
    <w:basedOn w:val="23"/>
    <w:link w:val="13"/>
    <w:semiHidden/>
    <w:qFormat/>
    <w:uiPriority w:val="99"/>
    <w:rPr>
      <w:rFonts w:ascii="Tahoma" w:hAnsi="Tahoma" w:cs="Tahoma"/>
      <w:kern w:val="2"/>
      <w:sz w:val="16"/>
      <w:szCs w:val="16"/>
    </w:rPr>
  </w:style>
  <w:style w:type="character" w:customStyle="1" w:styleId="30">
    <w:name w:val="标题 3 Char"/>
    <w:basedOn w:val="23"/>
    <w:link w:val="4"/>
    <w:qFormat/>
    <w:uiPriority w:val="9"/>
    <w:rPr>
      <w:rFonts w:eastAsia="宋体"/>
      <w:b/>
      <w:bCs/>
      <w:kern w:val="2"/>
      <w:sz w:val="28"/>
      <w:szCs w:val="32"/>
    </w:rPr>
  </w:style>
  <w:style w:type="character" w:customStyle="1" w:styleId="31">
    <w:name w:val="标题 4 Char"/>
    <w:basedOn w:val="23"/>
    <w:link w:val="5"/>
    <w:semiHidden/>
    <w:qFormat/>
    <w:uiPriority w:val="9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32">
    <w:name w:val="标题 5 Char"/>
    <w:basedOn w:val="23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33">
    <w:name w:val="批注文字 Char"/>
    <w:basedOn w:val="23"/>
    <w:link w:val="12"/>
    <w:semiHidden/>
    <w:qFormat/>
    <w:uiPriority w:val="99"/>
    <w:rPr>
      <w:kern w:val="2"/>
      <w:sz w:val="21"/>
    </w:rPr>
  </w:style>
  <w:style w:type="character" w:customStyle="1" w:styleId="34">
    <w:name w:val="批注主题 Char"/>
    <w:basedOn w:val="33"/>
    <w:link w:val="11"/>
    <w:semiHidden/>
    <w:qFormat/>
    <w:uiPriority w:val="99"/>
    <w:rPr>
      <w:b/>
      <w:bCs/>
      <w:kern w:val="2"/>
      <w:sz w:val="21"/>
    </w:rPr>
  </w:style>
  <w:style w:type="character" w:customStyle="1" w:styleId="35">
    <w:name w:val="批注框文本 Char"/>
    <w:basedOn w:val="23"/>
    <w:link w:val="16"/>
    <w:semiHidden/>
    <w:qFormat/>
    <w:uiPriority w:val="99"/>
    <w:rPr>
      <w:kern w:val="2"/>
      <w:sz w:val="18"/>
      <w:szCs w:val="18"/>
    </w:rPr>
  </w:style>
  <w:style w:type="character" w:customStyle="1" w:styleId="36">
    <w:name w:val="标题 1 Char"/>
    <w:link w:val="2"/>
    <w:qFormat/>
    <w:uiPriority w:val="0"/>
    <w:rPr>
      <w:b/>
      <w:kern w:val="44"/>
      <w:sz w:val="28"/>
    </w:rPr>
  </w:style>
  <w:style w:type="character" w:customStyle="1" w:styleId="37">
    <w:name w:val="标题 2 Char"/>
    <w:link w:val="3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emf"/><Relationship Id="rId7" Type="http://schemas.openxmlformats.org/officeDocument/2006/relationships/oleObject" Target="embeddings/oleObject2.bin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7.emf"/><Relationship Id="rId17" Type="http://schemas.openxmlformats.org/officeDocument/2006/relationships/oleObject" Target="embeddings/oleObject7.bin"/><Relationship Id="rId16" Type="http://schemas.openxmlformats.org/officeDocument/2006/relationships/image" Target="media/image6.emf"/><Relationship Id="rId15" Type="http://schemas.openxmlformats.org/officeDocument/2006/relationships/oleObject" Target="embeddings/oleObject6.bin"/><Relationship Id="rId14" Type="http://schemas.openxmlformats.org/officeDocument/2006/relationships/image" Target="media/image5.emf"/><Relationship Id="rId13" Type="http://schemas.openxmlformats.org/officeDocument/2006/relationships/oleObject" Target="embeddings/oleObject5.bin"/><Relationship Id="rId12" Type="http://schemas.openxmlformats.org/officeDocument/2006/relationships/image" Target="media/image4.emf"/><Relationship Id="rId11" Type="http://schemas.openxmlformats.org/officeDocument/2006/relationships/oleObject" Target="embeddings/oleObject4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37239;&#36798;&#36719;&#20214;\&#20013;&#22495;&#39033;&#30446;\&#36719;&#20214;&#38656;&#27714;&#20998;&#26512;&#25253;&#21578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CA8EF2-7599-477C-A5E8-0CC4427BADC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软件需求分析报告.wpt</Template>
  <Company>微软公司</Company>
  <Pages>28</Pages>
  <Words>4802</Words>
  <Characters>27376</Characters>
  <Lines>228</Lines>
  <Paragraphs>64</Paragraphs>
  <TotalTime>0</TotalTime>
  <ScaleCrop>false</ScaleCrop>
  <LinksUpToDate>false</LinksUpToDate>
  <CharactersWithSpaces>32114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2014-04-13T13:40:00Z</dcterms:created>
  <dc:creator>Tiger</dc:creator>
  <cp:lastModifiedBy>asbx2019</cp:lastModifiedBy>
  <cp:lastPrinted>1900-12-31T16:53:00Z</cp:lastPrinted>
  <dcterms:modified xsi:type="dcterms:W3CDTF">2019-01-12T06:20:07Z</dcterms:modified>
  <dc:title>移动公共安全平台软件需求分析报告</dc:title>
  <cp:revision>317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