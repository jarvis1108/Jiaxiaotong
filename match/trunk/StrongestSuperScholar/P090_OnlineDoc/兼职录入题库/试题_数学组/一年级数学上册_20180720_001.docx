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试卷编码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EXA_201806281439_001_01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试卷名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二</w:t>
            </w:r>
            <w:r>
              <w:t>年级</w:t>
            </w:r>
            <w:r>
              <w:rPr>
                <w:rFonts w:hint="eastAsia" w:eastAsia="宋体"/>
                <w:lang w:val="en-US" w:eastAsia="zh-CN"/>
              </w:rPr>
              <w:t>数学</w:t>
            </w:r>
            <w:r>
              <w:t>选择小测验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试卷标题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7.20</w:t>
            </w:r>
            <w:r>
              <w:t>作业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描述说明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7.20</w:t>
            </w:r>
            <w:r>
              <w:t>的</w:t>
            </w:r>
            <w:r>
              <w:rPr>
                <w:rFonts w:hint="eastAsia" w:eastAsia="宋体"/>
                <w:lang w:val="en-US" w:eastAsia="zh-CN"/>
              </w:rPr>
              <w:t>数学</w:t>
            </w:r>
            <w:r>
              <w:t>小测验作业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录入人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0</w:t>
            </w:r>
            <w:r>
              <w:rPr>
                <w:rFonts w:hint="eastAsia" w:eastAsia="宋体"/>
                <w:lang w:val="en-US" w:eastAsia="zh-CN"/>
              </w:rPr>
              <w:t>82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录入时间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2018-0</w:t>
            </w:r>
            <w:r>
              <w:rPr>
                <w:rFonts w:hint="eastAsia" w:eastAsia="宋体"/>
                <w:lang w:val="en-US" w:eastAsia="zh-CN"/>
              </w:rPr>
              <w:t>7</w:t>
            </w:r>
            <w:r>
              <w:t>-2</w:t>
            </w:r>
            <w:r>
              <w:rPr>
                <w:rFonts w:hint="eastAsia" w:eastAsia="宋体"/>
                <w:lang w:val="en-US" w:eastAsia="zh-CN"/>
              </w:rPr>
              <w:t>0</w:t>
            </w:r>
            <w:r>
              <w:t xml:space="preserve"> 14:30:00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备注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备注内容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001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比10少3的数是（     ）。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根据已知，比10少3的数也就是10－3，根据数的分合法，10能分成3和7，所以10－3＝7。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故选：D。本题主要考查整数的认识。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</w:rPr>
              <w:t>第六单元：11-20各数的认识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11~20以内加减法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002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9在（    ）的前面。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根据数的顺序，0、1、2、3、4、5、6、7、8、9、10……，可知9在10的前面。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故答案为：D。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认识8和9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003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>数一数，</w:t>
            </w:r>
            <w:r>
              <w:drawing>
                <wp:inline distT="0" distB="0" distL="0" distR="0">
                  <wp:extent cx="200025" cy="238125"/>
                  <wp:effectExtent l="0" t="0" r="9525" b="952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33" cy="238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和 </w:t>
            </w:r>
            <w:r>
              <w:drawing>
                <wp:inline distT="0" distB="0" distL="0" distR="0">
                  <wp:extent cx="180975" cy="238125"/>
                  <wp:effectExtent l="0" t="0" r="9525" b="952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32" cy="238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一共有（    ）个。</w:t>
            </w:r>
            <w:r>
              <w:br w:type="textWrapping"/>
            </w:r>
            <w:r>
              <w:drawing>
                <wp:inline distT="0" distB="0" distL="0" distR="0">
                  <wp:extent cx="200025" cy="238125"/>
                  <wp:effectExtent l="0" t="0" r="9525" b="9525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33" cy="238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00025" cy="238125"/>
                  <wp:effectExtent l="0" t="0" r="9525" b="9525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33" cy="238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     </w:t>
            </w:r>
            <w:r>
              <w:drawing>
                <wp:inline distT="0" distB="0" distL="0" distR="0">
                  <wp:extent cx="180975" cy="238125"/>
                  <wp:effectExtent l="0" t="0" r="9525" b="952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32" cy="238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180975" cy="238125"/>
                  <wp:effectExtent l="0" t="0" r="9525" b="9525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32" cy="238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180975" cy="238125"/>
                  <wp:effectExtent l="0" t="0" r="9525" b="9525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32" cy="238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 </w:t>
            </w:r>
            <w:r>
              <w:drawing>
                <wp:inline distT="0" distB="0" distL="0" distR="0">
                  <wp:extent cx="200025" cy="238125"/>
                  <wp:effectExtent l="0" t="0" r="9525" b="952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33" cy="238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和 </w:t>
            </w:r>
            <w:r>
              <w:drawing>
                <wp:inline distT="0" distB="0" distL="0" distR="0">
                  <wp:extent cx="180975" cy="238125"/>
                  <wp:effectExtent l="0" t="0" r="9525" b="9525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32" cy="238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一共有5个。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分析： 根据数的组成，2和3组成5，所以2加3等于5。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故选：D。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第三单元：1~5的认识和加减法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加法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004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>□里应填（    ）。</w:t>
            </w:r>
            <w:r>
              <w:br w:type="textWrapping"/>
            </w:r>
            <w:r>
              <w:drawing>
                <wp:inline distT="0" distB="0" distL="0" distR="0">
                  <wp:extent cx="1795145" cy="973455"/>
                  <wp:effectExtent l="0" t="0" r="14605" b="17145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5234" cy="974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 xml:space="preserve">3＋□＝5            </w:t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根据数的组成，3和2组成5，所以3加2等于5。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故选：B。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第三单元：1~5的认识和加减法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加法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005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下图表示（    ）。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 xml:space="preserve">    </w:t>
            </w:r>
            <w:r>
              <w:drawing>
                <wp:inline distT="0" distB="0" distL="0" distR="0">
                  <wp:extent cx="1556385" cy="305435"/>
                  <wp:effectExtent l="0" t="0" r="5715" b="18415"/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50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6512" cy="30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4＋2＝6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4－2＝2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6－4＝2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6－2＝4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根据图意，有4朵小红花，又拿来2朵小花，一共有6朵花。列式： 4＋2＝6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故选：A。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6和7以内加减法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006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>看图，□里应填（    ）。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 xml:space="preserve">   </w:t>
            </w:r>
            <w:r>
              <w:drawing>
                <wp:inline distT="0" distB="0" distL="0" distR="0">
                  <wp:extent cx="763905" cy="544195"/>
                  <wp:effectExtent l="0" t="0" r="17145" b="8255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5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930" cy="544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根据数的组成，5是由2和3组成的，所以5能分成2和3。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故答案为：C。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第三单元：1~5的认识和加减法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减法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007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把5枝花插在两个花盆里，有（    ）种插法。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根据数的分合法，5能分成1和4，5能分成2和3。所以可以一个花瓶插1枝，一个花瓶插4枝；还可以一个花瓶插2枝，一个花瓶插3枝。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故选：B。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第三单元：1~5的认识和加减法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减法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008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将 </w:t>
            </w:r>
            <w:r>
              <w:drawing>
                <wp:inline distT="0" distB="0" distL="0" distR="0">
                  <wp:extent cx="467360" cy="400685"/>
                  <wp:effectExtent l="0" t="0" r="8890" b="18415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5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906" cy="401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467360" cy="400685"/>
                  <wp:effectExtent l="0" t="0" r="8890" b="18415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59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906" cy="401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467360" cy="400685"/>
                  <wp:effectExtent l="0" t="0" r="8890" b="18415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60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906" cy="401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分给两个小朋友，一个小朋友分一朵，另一个小朋友分（    ）朵。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一个小朋友分一朵，另一个小朋友应分2朵。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第三单元：1~5的认识和加减法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减法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009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把 </w:t>
            </w:r>
            <w:r>
              <w:drawing>
                <wp:inline distT="0" distB="0" distL="0" distR="0">
                  <wp:extent cx="495935" cy="438785"/>
                  <wp:effectExtent l="0" t="0" r="18415" b="18415"/>
                  <wp:docPr id="64" name="图片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6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557" cy="439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495935" cy="438785"/>
                  <wp:effectExtent l="0" t="0" r="18415" b="18415"/>
                  <wp:docPr id="65" name="图片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6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557" cy="439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495935" cy="438785"/>
                  <wp:effectExtent l="0" t="0" r="18415" b="18415"/>
                  <wp:docPr id="66" name="图片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6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557" cy="439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放在 </w:t>
            </w:r>
            <w:r>
              <w:drawing>
                <wp:inline distT="0" distB="0" distL="0" distR="0">
                  <wp:extent cx="610870" cy="343535"/>
                  <wp:effectExtent l="0" t="0" r="17780" b="18415"/>
                  <wp:docPr id="67" name="图片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7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149" cy="343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610870" cy="343535"/>
                  <wp:effectExtent l="0" t="0" r="17780" b="18415"/>
                  <wp:docPr id="68" name="图片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6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149" cy="343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里，一个 </w:t>
            </w:r>
            <w:r>
              <w:drawing>
                <wp:inline distT="0" distB="0" distL="0" distR="0">
                  <wp:extent cx="610870" cy="343535"/>
                  <wp:effectExtent l="0" t="0" r="17780" b="18415"/>
                  <wp:docPr id="69" name="图片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69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149" cy="343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​里放2个，另一个 </w:t>
            </w:r>
            <w:r>
              <w:drawing>
                <wp:inline distT="0" distB="0" distL="0" distR="0">
                  <wp:extent cx="610870" cy="343535"/>
                  <wp:effectExtent l="0" t="0" r="17780" b="18415"/>
                  <wp:docPr id="70" name="图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7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149" cy="343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放（   ）个。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另一个 </w:t>
            </w:r>
            <w:r>
              <w:drawing>
                <wp:inline distT="0" distB="0" distL="0" distR="0">
                  <wp:extent cx="610870" cy="343535"/>
                  <wp:effectExtent l="0" t="0" r="17780" b="18415"/>
                  <wp:docPr id="71" name="图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7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149" cy="343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放1个。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第三单元：1~5的认识和加减法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减法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010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将 </w:t>
            </w:r>
            <w:r>
              <w:drawing>
                <wp:inline distT="0" distB="0" distL="0" distR="0">
                  <wp:extent cx="362585" cy="372110"/>
                  <wp:effectExtent l="0" t="0" r="18415" b="8890"/>
                  <wp:docPr id="86" name="图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8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864" cy="37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362585" cy="372110"/>
                  <wp:effectExtent l="0" t="0" r="18415" b="8890"/>
                  <wp:docPr id="87" name="图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8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864" cy="37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362585" cy="372110"/>
                  <wp:effectExtent l="0" t="0" r="18415" b="8890"/>
                  <wp:docPr id="88" name="图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8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864" cy="37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362585" cy="372110"/>
                  <wp:effectExtent l="0" t="0" r="18415" b="8890"/>
                  <wp:docPr id="89" name="图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89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864" cy="37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362585" cy="372110"/>
                  <wp:effectExtent l="0" t="0" r="18415" b="8890"/>
                  <wp:docPr id="90" name="图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9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864" cy="37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分给 </w:t>
            </w:r>
            <w:r>
              <w:drawing>
                <wp:inline distT="0" distB="0" distL="0" distR="0">
                  <wp:extent cx="353060" cy="534670"/>
                  <wp:effectExtent l="0" t="0" r="8890" b="17780"/>
                  <wp:docPr id="91" name="图片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9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14" cy="534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和 </w:t>
            </w:r>
            <w:r>
              <w:drawing>
                <wp:inline distT="0" distB="0" distL="0" distR="0">
                  <wp:extent cx="391160" cy="534670"/>
                  <wp:effectExtent l="0" t="0" r="8890" b="17780"/>
                  <wp:docPr id="92" name="图片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9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16" cy="534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，如果分给 </w:t>
            </w:r>
            <w:r>
              <w:drawing>
                <wp:inline distT="0" distB="0" distL="0" distR="0">
                  <wp:extent cx="353060" cy="534670"/>
                  <wp:effectExtent l="0" t="0" r="8890" b="17780"/>
                  <wp:docPr id="93" name="图片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9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14" cy="534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1个， </w:t>
            </w:r>
            <w:r>
              <w:drawing>
                <wp:inline distT="0" distB="0" distL="0" distR="0">
                  <wp:extent cx="391160" cy="534670"/>
                  <wp:effectExtent l="0" t="0" r="8890" b="17780"/>
                  <wp:docPr id="94" name="图片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9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16" cy="534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应该分（   ）个。            </w:t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5个苹果分给2个小朋友，1个小朋友分1个，另一个小朋友应该分4个。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第三单元：1~5的认识和加减法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减法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011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两个盘子里有相等个数的苹果，两个盘子里一共有8个苹果，由此能得到的算式是（   ）。        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4＋3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1＋4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4＋4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5个选项中，两个加数为同一个数的只有C，通过验证，4＋4＝8，与题意相符，所以选C。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第三单元：1~5的认识和加减法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加法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012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看图比一比，哪个比较多？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 xml:space="preserve">  </w:t>
            </w:r>
            <w:r>
              <w:drawing>
                <wp:inline distT="0" distB="0" distL="0" distR="0">
                  <wp:extent cx="563245" cy="849630"/>
                  <wp:effectExtent l="0" t="0" r="8255" b="7620"/>
                  <wp:docPr id="95" name="图片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9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397" cy="849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3＞2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3＜2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3＝2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根据已知，图中共有3朵小花，2只蜻蜓。小花和蜻蜓一一对应，小花余1朵，故小花比蜻蜓多。 也就是3比2大。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第三单元：1~5的认识和加减法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1--5的大小比较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013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>○比△多（    ）个。</w:t>
            </w:r>
            <w:r>
              <w:br w:type="textWrapping"/>
            </w:r>
            <w:r>
              <w:drawing>
                <wp:inline distT="0" distB="0" distL="0" distR="0">
                  <wp:extent cx="1088390" cy="620395"/>
                  <wp:effectExtent l="0" t="0" r="16510" b="8255"/>
                  <wp:docPr id="98" name="图片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98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8606" cy="62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4" w:hRule="atLeast"/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根据已知，图中共有5个○，有4个△，一对一对的对应，○余一个，也就○比△多1个。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第三单元：1~5的认识和加减法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减法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014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能组成3的算式是 （ ）。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0＋3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1＋4 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2＋5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0＋3＝3，所以选A。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第三单元：1~5的认识和加减法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加法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015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看图选数。  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 xml:space="preserve">    </w:t>
            </w:r>
            <w:r>
              <w:drawing>
                <wp:inline distT="0" distB="0" distL="0" distR="0">
                  <wp:extent cx="1221740" cy="982980"/>
                  <wp:effectExtent l="0" t="0" r="16510" b="7620"/>
                  <wp:docPr id="103" name="图片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0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2286" cy="983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图中有3只小青蛙，用数字3表示。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第三单元：1~5的认识和加减法1--5的认识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016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距离8近的数是（         ）。     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7在8的前面，距离8最近。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故答案为：A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认识8和9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017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（   ）是得数为5的减法算式。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9-4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8-2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8-4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9－4＝5，所以选A。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8和9以内加减法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018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小猫钓鱼 </w:t>
            </w:r>
            <w:r>
              <w:drawing>
                <wp:inline distT="0" distB="0" distL="0" distR="0">
                  <wp:extent cx="544195" cy="544195"/>
                  <wp:effectExtent l="0" t="0" r="8255" b="8255"/>
                  <wp:docPr id="109" name="图片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09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297" cy="544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00025" cy="142875"/>
                  <wp:effectExtent l="0" t="0" r="9525" b="9525"/>
                  <wp:docPr id="110" name="图片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110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33" cy="143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00025" cy="142875"/>
                  <wp:effectExtent l="0" t="0" r="9525" b="9525"/>
                  <wp:docPr id="111" name="图片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111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33" cy="143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00025" cy="142875"/>
                  <wp:effectExtent l="0" t="0" r="9525" b="9525"/>
                  <wp:docPr id="112" name="图片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11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33" cy="143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00025" cy="142875"/>
                  <wp:effectExtent l="0" t="0" r="9525" b="9525"/>
                  <wp:docPr id="113" name="图片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113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33" cy="143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00025" cy="142875"/>
                  <wp:effectExtent l="0" t="0" r="9525" b="9525"/>
                  <wp:docPr id="114" name="图片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114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33" cy="143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00025" cy="142875"/>
                  <wp:effectExtent l="0" t="0" r="9525" b="9525"/>
                  <wp:docPr id="115" name="图片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115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33" cy="143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，一共有（  ）条小鱼？ 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一共有多少条鱼要把小猫鱼竿上的加在一起。所以选择B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认识6和7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019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得数与2＋5－3一样的算式是（   ）。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8-4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7+1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9-2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以上都不一样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2＋5－3＝4,8－4＝4，所以选A。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加减混合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020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（   ）是得数为3的减法算式。        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9－4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8－5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8－4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8－5＝3，所以选B。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8和9以内加减法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021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得数与3＋4一样的算式是（   ）。        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10-3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2+4 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4+4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3＋4＝7，10－3＝7，所以选A。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8和9以内加减法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022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左手有2颗豆子，右手有5颗豆子，求两只手里总的豆子数，应列式为（   ）。        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2+2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3+5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2+5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由题意知，两个加数分别是2和5，所以选C。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6和7以内加减法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023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（   ）是6减几的算式。        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8－5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10－3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6－1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以上选项中，被减数为6的选项为C，所以选C。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8和9以内加减法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024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能组成9的算式是（   ）。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4+5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2+6  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3+7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3＋6＝9，所以选A。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8和9以内加减法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025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能组成5的算式是（   ）。        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1+6  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2+4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3+2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1＋4＝5，所以选C。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第三单元：1~5的认识和加减法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加法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026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>每人1个苹果，（         ）正合适。</w:t>
            </w:r>
            <w:r>
              <w:br w:type="textWrapping"/>
            </w:r>
            <w:r>
              <w:drawing>
                <wp:inline distT="0" distB="0" distL="0" distR="0">
                  <wp:extent cx="2367915" cy="544195"/>
                  <wp:effectExtent l="0" t="0" r="13335" b="8255"/>
                  <wp:docPr id="128" name="图片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图片 128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8182" cy="544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</w:t>
            </w:r>
            <w:r>
              <w:drawing>
                <wp:inline distT="0" distB="0" distL="0" distR="0">
                  <wp:extent cx="267335" cy="247650"/>
                  <wp:effectExtent l="0" t="0" r="18415" b="0"/>
                  <wp:docPr id="129" name="图片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图片 129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73" cy="248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67335" cy="247650"/>
                  <wp:effectExtent l="0" t="0" r="18415" b="0"/>
                  <wp:docPr id="130" name="图片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图片 130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73" cy="248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67335" cy="247650"/>
                  <wp:effectExtent l="0" t="0" r="18415" b="0"/>
                  <wp:docPr id="131" name="图片 1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" name="图片 13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73" cy="248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67335" cy="247650"/>
                  <wp:effectExtent l="0" t="0" r="18415" b="0"/>
                  <wp:docPr id="132" name="图片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图片 13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73" cy="248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           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</w:t>
            </w:r>
            <w:r>
              <w:drawing>
                <wp:inline distT="0" distB="0" distL="0" distR="0">
                  <wp:extent cx="267335" cy="247650"/>
                  <wp:effectExtent l="0" t="0" r="18415" b="0"/>
                  <wp:docPr id="133" name="图片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" name="图片 133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73" cy="248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67335" cy="247650"/>
                  <wp:effectExtent l="0" t="0" r="18415" b="0"/>
                  <wp:docPr id="134" name="图片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图片 134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73" cy="248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67335" cy="247650"/>
                  <wp:effectExtent l="0" t="0" r="18415" b="0"/>
                  <wp:docPr id="135" name="图片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" name="图片 135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73" cy="248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67335" cy="247650"/>
                  <wp:effectExtent l="0" t="0" r="18415" b="0"/>
                  <wp:docPr id="136" name="图片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图片 136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73" cy="248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67335" cy="247650"/>
                  <wp:effectExtent l="0" t="0" r="18415" b="0"/>
                  <wp:docPr id="137" name="图片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" name="图片 137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73" cy="248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无法确定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每人1个苹果，需要5个苹果。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故选：B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第三单元：1~5的认识和加减法1--5的认识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027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妈妈买了8个苹果，下面哪副图画的个数对。（      ） 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906780" cy="534670"/>
                  <wp:effectExtent l="0" t="0" r="7620" b="17780"/>
                  <wp:docPr id="138" name="图片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图片 138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174" cy="534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859155" cy="582295"/>
                  <wp:effectExtent l="0" t="0" r="17145" b="8255"/>
                  <wp:docPr id="140" name="图片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图片 140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9422" cy="582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1097915" cy="591820"/>
                  <wp:effectExtent l="0" t="0" r="6985" b="17780"/>
                  <wp:docPr id="142" name="图片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图片 142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8156" cy="5920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A画了9个 ，B画了8个，C画了10个。故选：B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认识8和9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028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比一比，最少的是（        ）。        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993775" cy="643255"/>
                  <wp:effectExtent l="0" t="0" r="15875" b="4445"/>
                  <wp:docPr id="143" name="图片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" name="图片 143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3775" cy="643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1080770" cy="574040"/>
                  <wp:effectExtent l="0" t="0" r="5080" b="16510"/>
                  <wp:docPr id="145" name="图片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" name="图片 145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770" cy="57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963930" cy="640080"/>
                  <wp:effectExtent l="0" t="0" r="7620" b="7620"/>
                  <wp:docPr id="147" name="图片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图片 147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3930" cy="640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A是7个正方形， B是10个三角形， C是8个圆，A最少。 故选：A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认识8和9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029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看图选数。        </w:t>
            </w:r>
            <w:r>
              <w:drawing>
                <wp:inline distT="0" distB="0" distL="0" distR="0">
                  <wp:extent cx="1078865" cy="1021715"/>
                  <wp:effectExtent l="0" t="0" r="6985" b="6985"/>
                  <wp:docPr id="148" name="图片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图片 148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9056" cy="1021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         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图中共有4个毽子，用数字4表示。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第三单元：1~5的认识和加减法1--5的认识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030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比一比，（          ）最少。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1833245" cy="419735"/>
                  <wp:effectExtent l="0" t="0" r="14605" b="18415"/>
                  <wp:docPr id="152" name="图片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图片 152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3436" cy="420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1899920" cy="381635"/>
                  <wp:effectExtent l="0" t="0" r="5080" b="18415"/>
                  <wp:docPr id="153" name="图片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" name="图片 153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0276" cy="38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1527810" cy="410210"/>
                  <wp:effectExtent l="0" t="0" r="15240" b="8890"/>
                  <wp:docPr id="154" name="图片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图片 154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7861" cy="410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无法确定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C最少，只有3个。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故选：C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 xml:space="preserve">分析： </w:t>
            </w:r>
            <w:r>
              <w:drawing>
                <wp:inline distT="0" distB="0" distL="0" distR="0">
                  <wp:extent cx="238125" cy="314960"/>
                  <wp:effectExtent l="0" t="0" r="9525" b="8890"/>
                  <wp:docPr id="155" name="图片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图片 155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35" cy="31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有5只， </w:t>
            </w:r>
            <w:r>
              <w:drawing>
                <wp:inline distT="0" distB="0" distL="0" distR="0">
                  <wp:extent cx="410210" cy="362585"/>
                  <wp:effectExtent l="0" t="0" r="8890" b="18415"/>
                  <wp:docPr id="156" name="图片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图片 156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616" cy="362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有4只， </w:t>
            </w:r>
            <w:r>
              <w:drawing>
                <wp:inline distT="0" distB="0" distL="0" distR="0">
                  <wp:extent cx="448310" cy="324485"/>
                  <wp:effectExtent l="0" t="0" r="8890" b="18415"/>
                  <wp:docPr id="157" name="图片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" name="图片 157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805" cy="324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有3人，所以选C。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第三单元：1~5的认识和加减法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1--5的大小比较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031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比一比，最少的是（        ）。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696595" cy="305435"/>
                  <wp:effectExtent l="0" t="0" r="8255" b="18415"/>
                  <wp:docPr id="158" name="图片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图片 158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090" cy="30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1393825" cy="238125"/>
                  <wp:effectExtent l="0" t="0" r="15875" b="9525"/>
                  <wp:docPr id="159" name="图片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图片 159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4168" cy="238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944880" cy="228600"/>
                  <wp:effectExtent l="0" t="0" r="7620" b="0"/>
                  <wp:docPr id="160" name="图片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图片 160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5363" cy="22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无法确定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A是3个正方形，B是6个三角形，C是4个圆，A最少。 故选：A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第三单元：1~5的认识和加减法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1--5的大小比较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032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比一比，最多的是（          ）。        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916305" cy="314960"/>
                  <wp:effectExtent l="0" t="0" r="17145" b="8890"/>
                  <wp:docPr id="161" name="图片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图片 161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6711" cy="31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1212215" cy="314960"/>
                  <wp:effectExtent l="0" t="0" r="6985" b="8890"/>
                  <wp:docPr id="163" name="图片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" name="图片 163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736" cy="31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591820" cy="257810"/>
                  <wp:effectExtent l="0" t="0" r="17780" b="8890"/>
                  <wp:docPr id="165" name="图片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" name="图片 165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049" cy="257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不能确定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A是3个羽毛球，B是4个足球，C是2个篮球，B最大。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故选：B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第三单元：1~5的认识和加减法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1--5的大小比较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033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哪一堆正合适？把前面的序号填在括号里。  每只小狗一根 </w:t>
            </w:r>
            <w:r>
              <w:drawing>
                <wp:inline distT="0" distB="0" distL="0" distR="0">
                  <wp:extent cx="381635" cy="267335"/>
                  <wp:effectExtent l="0" t="0" r="18415" b="18415"/>
                  <wp:docPr id="166" name="图片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图片 166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65" cy="267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。（      ）</w:t>
            </w:r>
            <w:r>
              <w:br w:type="textWrapping"/>
            </w:r>
            <w:r>
              <w:drawing>
                <wp:inline distT="0" distB="0" distL="0" distR="0">
                  <wp:extent cx="276860" cy="362585"/>
                  <wp:effectExtent l="0" t="0" r="8890" b="18415"/>
                  <wp:docPr id="167" name="图片 1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" name="图片 167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24" cy="362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76860" cy="362585"/>
                  <wp:effectExtent l="0" t="0" r="8890" b="18415"/>
                  <wp:docPr id="168" name="图片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图片 168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24" cy="362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76860" cy="362585"/>
                  <wp:effectExtent l="0" t="0" r="8890" b="18415"/>
                  <wp:docPr id="169" name="图片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" name="图片 169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24" cy="362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76860" cy="362585"/>
                  <wp:effectExtent l="0" t="0" r="8890" b="18415"/>
                  <wp:docPr id="170" name="图片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图片 170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24" cy="362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76860" cy="362585"/>
                  <wp:effectExtent l="0" t="0" r="8890" b="18415"/>
                  <wp:docPr id="171" name="图片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" name="图片 171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24" cy="362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</w:t>
            </w:r>
            <w:r>
              <w:drawing>
                <wp:inline distT="0" distB="0" distL="0" distR="0">
                  <wp:extent cx="754380" cy="486410"/>
                  <wp:effectExtent l="0" t="0" r="7620" b="8890"/>
                  <wp:docPr id="172" name="图片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图片 172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" cy="487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          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944880" cy="525145"/>
                  <wp:effectExtent l="0" t="0" r="7620" b="8255"/>
                  <wp:docPr id="173" name="图片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" name="图片 173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5363" cy="525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754380" cy="648970"/>
                  <wp:effectExtent l="0" t="0" r="7620" b="17780"/>
                  <wp:docPr id="174" name="图片 1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图片 174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380" cy="649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五只小狗，每只小狗一根 </w:t>
            </w:r>
            <w:r>
              <w:drawing>
                <wp:inline distT="0" distB="0" distL="0" distR="0">
                  <wp:extent cx="381635" cy="267335"/>
                  <wp:effectExtent l="0" t="0" r="18415" b="18415"/>
                  <wp:docPr id="175" name="图片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" name="图片 175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65" cy="267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，需要5根 </w:t>
            </w:r>
            <w:r>
              <w:drawing>
                <wp:inline distT="0" distB="0" distL="0" distR="0">
                  <wp:extent cx="381635" cy="267335"/>
                  <wp:effectExtent l="0" t="0" r="18415" b="18415"/>
                  <wp:docPr id="176" name="图片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图片 176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65" cy="267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。  故选：C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 xml:space="preserve">分析：五只小狗，每只小狗一根 </w:t>
            </w:r>
            <w:r>
              <w:drawing>
                <wp:inline distT="0" distB="0" distL="0" distR="0">
                  <wp:extent cx="381635" cy="267335"/>
                  <wp:effectExtent l="0" t="0" r="18415" b="18415"/>
                  <wp:docPr id="177" name="图片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" name="图片 177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65" cy="267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，一共5根 </w:t>
            </w:r>
            <w:r>
              <w:drawing>
                <wp:inline distT="0" distB="0" distL="0" distR="0">
                  <wp:extent cx="381635" cy="267335"/>
                  <wp:effectExtent l="0" t="0" r="18415" b="18415"/>
                  <wp:docPr id="178" name="图片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图片 178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65" cy="267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，数出每堆骨头的根数即可得解。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第三单元：1~5的认识和加减法1--5的认识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034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图中有（      ）朵花，写作（       ） ，把正确的序号填在括号里。  </w:t>
            </w:r>
            <w:r>
              <w:drawing>
                <wp:inline distT="0" distB="0" distL="0" distR="0">
                  <wp:extent cx="600075" cy="869315"/>
                  <wp:effectExtent l="0" t="0" r="9525" b="6985"/>
                  <wp:docPr id="179" name="图片 179" descr="$e@rdkvh`norz30tp_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" name="图片 179" descr="$e@rdkvh`norz30tp_7.png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075" cy="869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587375" cy="840740"/>
                  <wp:effectExtent l="0" t="0" r="3175" b="16510"/>
                  <wp:docPr id="180" name="图片 180" descr="$e@rdkvh`norz30tp_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图片 180" descr="$e@rdkvh`norz30tp_7.png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375" cy="840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3  </w:t>
            </w:r>
            <w:r>
              <w:drawing>
                <wp:inline distT="0" distB="0" distL="0" distR="0">
                  <wp:extent cx="410210" cy="429260"/>
                  <wp:effectExtent l="0" t="0" r="8890" b="8890"/>
                  <wp:docPr id="181" name="图片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" name="图片 181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616" cy="429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 4   </w:t>
            </w:r>
            <w:r>
              <w:drawing>
                <wp:inline distT="0" distB="0" distL="0" distR="0">
                  <wp:extent cx="410210" cy="410210"/>
                  <wp:effectExtent l="0" t="0" r="8890" b="8890"/>
                  <wp:docPr id="183" name="图片 1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" name="图片 183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616" cy="410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 5  </w:t>
            </w:r>
            <w:r>
              <w:drawing>
                <wp:inline distT="0" distB="0" distL="0" distR="0">
                  <wp:extent cx="419735" cy="429260"/>
                  <wp:effectExtent l="0" t="0" r="18415" b="8890"/>
                  <wp:docPr id="185" name="图片 1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" name="图片 185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167" cy="429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图中有4朵花，写作 </w:t>
            </w:r>
            <w:r>
              <w:drawing>
                <wp:inline distT="0" distB="0" distL="0" distR="0">
                  <wp:extent cx="410210" cy="410210"/>
                  <wp:effectExtent l="0" t="0" r="8890" b="8890"/>
                  <wp:docPr id="186" name="图片 1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图片 186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616" cy="410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。  故选：B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 xml:space="preserve">分析: 图中有4朵花，写作 </w:t>
            </w:r>
            <w:r>
              <w:drawing>
                <wp:inline distT="0" distB="0" distL="0" distR="0">
                  <wp:extent cx="410210" cy="410210"/>
                  <wp:effectExtent l="0" t="0" r="8890" b="8890"/>
                  <wp:docPr id="187" name="图片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" name="图片 187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616" cy="410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，即可解答。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第三单元：1~5的认识和加减法1--5的认识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035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比一比，最多的是（       ）。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</w:t>
            </w:r>
            <w:r>
              <w:drawing>
                <wp:inline distT="0" distB="0" distL="0" distR="0">
                  <wp:extent cx="276860" cy="314960"/>
                  <wp:effectExtent l="0" t="0" r="8890" b="8890"/>
                  <wp:docPr id="188" name="图片 188" descr="$f)v)~7uq6(_l97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图片 188" descr="$f)v)~7uq6(_l973.png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24" cy="31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76860" cy="314960"/>
                  <wp:effectExtent l="0" t="0" r="8890" b="8890"/>
                  <wp:docPr id="189" name="图片 189" descr="$f)v)~7uq6(_l97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" name="图片 189" descr="$f)v)~7uq6(_l973.png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24" cy="31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76860" cy="314960"/>
                  <wp:effectExtent l="0" t="0" r="8890" b="8890"/>
                  <wp:docPr id="190" name="图片 190" descr="$f)v)~7uq6(_l97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图片 190" descr="$f)v)~7uq6(_l973.png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24" cy="31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76860" cy="314960"/>
                  <wp:effectExtent l="0" t="0" r="8890" b="8890"/>
                  <wp:docPr id="191" name="图片 191" descr="$f)v)~7uq6(_l97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" name="图片 191" descr="$f)v)~7uq6(_l973.png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24" cy="31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     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9525" cy="38100"/>
                  <wp:effectExtent l="0" t="0" r="9525" b="0"/>
                  <wp:docPr id="192" name="图片 1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图片 192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50" cy="38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</w:t>
            </w:r>
            <w:r>
              <w:drawing>
                <wp:inline distT="0" distB="0" distL="0" distR="0">
                  <wp:extent cx="276860" cy="314960"/>
                  <wp:effectExtent l="0" t="0" r="8890" b="8890"/>
                  <wp:docPr id="193" name="图片 193" descr="$f)v)~7uq6(_l97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" name="图片 193" descr="$f)v)~7uq6(_l973.png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24" cy="31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76860" cy="314960"/>
                  <wp:effectExtent l="0" t="0" r="8890" b="8890"/>
                  <wp:docPr id="194" name="图片 194" descr="$f)v)~7uq6(_l97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图片 194" descr="$f)v)~7uq6(_l973.png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24" cy="31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76860" cy="314960"/>
                  <wp:effectExtent l="0" t="0" r="8890" b="8890"/>
                  <wp:docPr id="195" name="图片 195" descr="$f)v)~7uq6(_l97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" name="图片 195" descr="$f)v)~7uq6(_l973.png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24" cy="31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276860" cy="314960"/>
                  <wp:effectExtent l="0" t="0" r="8890" b="8890"/>
                  <wp:docPr id="197" name="图片 197" descr="$f)v)~7uq6(_l97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" name="图片 197" descr="$f)v)~7uq6(_l973.png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24" cy="31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76860" cy="314960"/>
                  <wp:effectExtent l="0" t="0" r="8890" b="8890"/>
                  <wp:docPr id="198" name="图片 198" descr="$f)v)~7uq6(_l97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图片 198" descr="$f)v)~7uq6(_l973.png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24" cy="31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76860" cy="314960"/>
                  <wp:effectExtent l="0" t="0" r="8890" b="8890"/>
                  <wp:docPr id="199" name="图片 199" descr="$f)v)~7uq6(_l97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" name="图片 199" descr="$f)v)~7uq6(_l973.png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24" cy="31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76860" cy="314960"/>
                  <wp:effectExtent l="0" t="0" r="8890" b="8890"/>
                  <wp:docPr id="200" name="图片 200" descr="$f)v)~7uq6(_l97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图片 200" descr="$f)v)~7uq6(_l973.png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24" cy="31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76860" cy="314960"/>
                  <wp:effectExtent l="0" t="0" r="8890" b="8890"/>
                  <wp:docPr id="201" name="图片 201" descr="$f)v)~7uq6(_l97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" name="图片 201" descr="$f)v)~7uq6(_l973.png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24" cy="31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无法比较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最多的是C。故选：C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第三单元：1~5的认识和加减法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1--5的大小比较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036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哪一堆正合适？把前面的序号填在括号里。  每只小猴子一个桃子。（       ）</w:t>
            </w:r>
            <w:r>
              <w:br w:type="textWrapping"/>
            </w:r>
            <w:r>
              <w:drawing>
                <wp:inline distT="0" distB="0" distL="0" distR="0">
                  <wp:extent cx="506095" cy="438785"/>
                  <wp:effectExtent l="0" t="0" r="8255" b="18415"/>
                  <wp:docPr id="202" name="图片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图片 202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108" cy="439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 </w:t>
            </w:r>
            <w:r>
              <w:drawing>
                <wp:inline distT="0" distB="0" distL="0" distR="0">
                  <wp:extent cx="506095" cy="438785"/>
                  <wp:effectExtent l="0" t="0" r="8255" b="18415"/>
                  <wp:docPr id="203" name="图片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" name="图片 203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108" cy="439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 </w:t>
            </w:r>
            <w:r>
              <w:drawing>
                <wp:inline distT="0" distB="0" distL="0" distR="0">
                  <wp:extent cx="506095" cy="438785"/>
                  <wp:effectExtent l="0" t="0" r="8255" b="18415"/>
                  <wp:docPr id="204" name="图片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图片 204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108" cy="439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 </w:t>
            </w:r>
            <w:r>
              <w:drawing>
                <wp:inline distT="0" distB="0" distL="0" distR="0">
                  <wp:extent cx="506095" cy="438785"/>
                  <wp:effectExtent l="0" t="0" r="8255" b="18415"/>
                  <wp:docPr id="205" name="图片 2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" name="图片 205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108" cy="439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        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343535" cy="372110"/>
                  <wp:effectExtent l="0" t="0" r="18415" b="8890"/>
                  <wp:docPr id="206" name="图片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图片 206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764" cy="37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343535" cy="372110"/>
                  <wp:effectExtent l="0" t="0" r="18415" b="8890"/>
                  <wp:docPr id="207" name="图片 2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" name="图片 207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764" cy="37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</w:t>
            </w:r>
            <w:r>
              <w:drawing>
                <wp:inline distT="0" distB="0" distL="0" distR="0">
                  <wp:extent cx="19050" cy="38100"/>
                  <wp:effectExtent l="0" t="0" r="0" b="0"/>
                  <wp:docPr id="208" name="图片 2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图片 208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01" cy="38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</w:t>
            </w:r>
            <w:r>
              <w:drawing>
                <wp:inline distT="0" distB="0" distL="0" distR="0">
                  <wp:extent cx="343535" cy="372110"/>
                  <wp:effectExtent l="0" t="0" r="18415" b="8890"/>
                  <wp:docPr id="209" name="图片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" name="图片 209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764" cy="37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343535" cy="372110"/>
                  <wp:effectExtent l="0" t="0" r="18415" b="8890"/>
                  <wp:docPr id="210" name="图片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图片 210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764" cy="37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343535" cy="372110"/>
                  <wp:effectExtent l="0" t="0" r="18415" b="8890"/>
                  <wp:docPr id="211" name="图片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" name="图片 211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764" cy="37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 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</w:t>
            </w:r>
            <w:r>
              <w:drawing>
                <wp:inline distT="0" distB="0" distL="0" distR="0">
                  <wp:extent cx="343535" cy="372110"/>
                  <wp:effectExtent l="0" t="0" r="18415" b="8890"/>
                  <wp:docPr id="213" name="图片 2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" name="图片 213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764" cy="37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343535" cy="372110"/>
                  <wp:effectExtent l="0" t="0" r="18415" b="8890"/>
                  <wp:docPr id="214" name="图片 2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图片 214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764" cy="37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343535" cy="372110"/>
                  <wp:effectExtent l="0" t="0" r="18415" b="8890"/>
                  <wp:docPr id="215" name="图片 2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" name="图片 215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764" cy="37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343535" cy="372110"/>
                  <wp:effectExtent l="0" t="0" r="18415" b="8890"/>
                  <wp:docPr id="216" name="图片 2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图片 216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764" cy="37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4只猴子，每只1个桃子，需要4个桃子。故选：C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第三单元：1~5的认识和加减法1--5的认识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037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选出 </w:t>
            </w:r>
            <w:r>
              <w:drawing>
                <wp:inline distT="0" distB="0" distL="0" distR="0">
                  <wp:extent cx="324485" cy="372110"/>
                  <wp:effectExtent l="0" t="0" r="18415" b="8890"/>
                  <wp:docPr id="217" name="图片 2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7" name="图片 217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676" cy="37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上的数。  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 xml:space="preserve">   1   </w:t>
            </w:r>
            <w:r>
              <w:drawing>
                <wp:inline distT="0" distB="0" distL="0" distR="0">
                  <wp:extent cx="267335" cy="305435"/>
                  <wp:effectExtent l="0" t="0" r="18415" b="18415"/>
                  <wp:docPr id="218" name="图片 2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图片 218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73" cy="30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  3  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根据数的顺序，1的后面3的前面是2。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第三单元：1~5的认识和加减法1--5的认识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038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看数涂一涂，（      ）涂的对，把前面的序号填在括号里。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一个  </w:t>
            </w:r>
            <w:r>
              <w:drawing>
                <wp:inline distT="0" distB="0" distL="0" distR="0">
                  <wp:extent cx="1136015" cy="582295"/>
                  <wp:effectExtent l="0" t="0" r="6985" b="8255"/>
                  <wp:docPr id="222" name="图片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图片 222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6345" cy="582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三个 </w:t>
            </w:r>
            <w:r>
              <w:drawing>
                <wp:inline distT="0" distB="0" distL="0" distR="0">
                  <wp:extent cx="1107440" cy="629920"/>
                  <wp:effectExtent l="0" t="0" r="16510" b="17780"/>
                  <wp:docPr id="224" name="图片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图片 224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7694" cy="630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 5个  </w:t>
            </w:r>
            <w:r>
              <w:drawing>
                <wp:inline distT="0" distB="0" distL="0" distR="0">
                  <wp:extent cx="1193165" cy="696595"/>
                  <wp:effectExtent l="0" t="0" r="6985" b="8255"/>
                  <wp:docPr id="226" name="图片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图片 226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3648" cy="697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A多涂了1个圆，C少涂了一个圆，即可解答。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第三单元：1~5的认识和加减法1--5的认识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039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下面哪种分发，能使每只小狗一根 </w:t>
            </w:r>
            <w:r>
              <w:drawing>
                <wp:inline distT="0" distB="0" distL="0" distR="0">
                  <wp:extent cx="381635" cy="267335"/>
                  <wp:effectExtent l="0" t="0" r="18415" b="18415"/>
                  <wp:docPr id="227" name="图片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" name="图片 227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65" cy="267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。（      ）</w:t>
            </w:r>
            <w:r>
              <w:br w:type="textWrapping"/>
            </w:r>
            <w:r>
              <w:drawing>
                <wp:inline distT="0" distB="0" distL="0" distR="0">
                  <wp:extent cx="276860" cy="362585"/>
                  <wp:effectExtent l="0" t="0" r="8890" b="18415"/>
                  <wp:docPr id="228" name="图片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图片 228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24" cy="362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76860" cy="362585"/>
                  <wp:effectExtent l="0" t="0" r="8890" b="18415"/>
                  <wp:docPr id="229" name="图片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" name="图片 229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24" cy="362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76860" cy="362585"/>
                  <wp:effectExtent l="0" t="0" r="8890" b="18415"/>
                  <wp:docPr id="230" name="图片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图片 230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24" cy="362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76860" cy="362585"/>
                  <wp:effectExtent l="0" t="0" r="8890" b="18415"/>
                  <wp:docPr id="231" name="图片 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" name="图片 231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24" cy="362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76860" cy="362585"/>
                  <wp:effectExtent l="0" t="0" r="8890" b="18415"/>
                  <wp:docPr id="232" name="图片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图片 232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24" cy="362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76860" cy="362585"/>
                  <wp:effectExtent l="0" t="0" r="8890" b="18415"/>
                  <wp:docPr id="233" name="图片 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" name="图片 233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24" cy="362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76860" cy="362585"/>
                  <wp:effectExtent l="0" t="0" r="8890" b="18415"/>
                  <wp:docPr id="234" name="图片 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图片 234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24" cy="362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76860" cy="362585"/>
                  <wp:effectExtent l="0" t="0" r="8890" b="18415"/>
                  <wp:docPr id="235" name="图片 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" name="图片 235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24" cy="362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76860" cy="362585"/>
                  <wp:effectExtent l="0" t="0" r="8890" b="18415"/>
                  <wp:docPr id="236" name="图片 2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图片 236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24" cy="362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76860" cy="362585"/>
                  <wp:effectExtent l="0" t="0" r="8890" b="18415"/>
                  <wp:docPr id="237" name="图片 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" name="图片 237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24" cy="362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963930" cy="610870"/>
                  <wp:effectExtent l="0" t="0" r="7620" b="17780"/>
                  <wp:docPr id="238" name="图片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图片 238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4463" cy="611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830580" cy="754380"/>
                  <wp:effectExtent l="0" t="0" r="7620" b="7620"/>
                  <wp:docPr id="240" name="图片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图片 240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0771" cy="754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1422400" cy="506095"/>
                  <wp:effectExtent l="0" t="0" r="6350" b="8255"/>
                  <wp:docPr id="242" name="图片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图片 242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819" cy="506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十只小狗，每只小狗一根 </w:t>
            </w:r>
            <w:r>
              <w:drawing>
                <wp:inline distT="0" distB="0" distL="0" distR="0">
                  <wp:extent cx="381635" cy="267335"/>
                  <wp:effectExtent l="0" t="0" r="18415" b="18415"/>
                  <wp:docPr id="243" name="图片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" name="图片 243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65" cy="267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，需要10根 </w:t>
            </w:r>
            <w:r>
              <w:drawing>
                <wp:inline distT="0" distB="0" distL="0" distR="0">
                  <wp:extent cx="381635" cy="267335"/>
                  <wp:effectExtent l="0" t="0" r="18415" b="18415"/>
                  <wp:docPr id="244" name="图片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图片 244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65" cy="267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。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故选：C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认识8和9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040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看图选数。  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 xml:space="preserve">    </w:t>
            </w:r>
            <w:r>
              <w:drawing>
                <wp:inline distT="0" distB="0" distL="0" distR="0">
                  <wp:extent cx="1384300" cy="1097915"/>
                  <wp:effectExtent l="0" t="0" r="6350" b="6985"/>
                  <wp:docPr id="247" name="图片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" name="图片 247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4630" cy="1098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图中共有5只小乌龟，用数字5表示。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第三单元：1~5的认识和加减法1--5的认识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041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选出 </w:t>
            </w:r>
            <w:r>
              <w:drawing>
                <wp:inline distT="0" distB="0" distL="0" distR="0">
                  <wp:extent cx="362585" cy="410210"/>
                  <wp:effectExtent l="0" t="0" r="18415" b="8890"/>
                  <wp:docPr id="251" name="图片 2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" name="图片 251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864" cy="410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上的数。  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 xml:space="preserve">    3   4    </w:t>
            </w:r>
            <w:r>
              <w:drawing>
                <wp:inline distT="0" distB="0" distL="0" distR="0">
                  <wp:extent cx="247650" cy="286385"/>
                  <wp:effectExtent l="0" t="0" r="0" b="18415"/>
                  <wp:docPr id="252" name="图片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图片 252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272" cy="286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根据数的顺序，4的后面是5。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第三单元：1~5的认识和加减法1--5的认识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042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看图选数。  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 xml:space="preserve">     </w:t>
            </w:r>
            <w:r>
              <w:drawing>
                <wp:inline distT="0" distB="0" distL="0" distR="0">
                  <wp:extent cx="906780" cy="1012190"/>
                  <wp:effectExtent l="0" t="0" r="7620" b="16510"/>
                  <wp:docPr id="256" name="图片 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图片 256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174" cy="10122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图中共有2只小哨，用数字2表示。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第三单元：1~5的认识和加减法1--5的认识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043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如果△＝5，○＝6，□＝4，那么△＋□－○＝（）     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5＋4－6＝3。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加减混合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044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★比◆多（   ）</w:t>
            </w:r>
            <w:r>
              <w:br w:type="textWrapping"/>
            </w:r>
            <w:r>
              <w:drawing>
                <wp:inline distT="0" distB="0" distL="0" distR="0">
                  <wp:extent cx="1403350" cy="534670"/>
                  <wp:effectExtent l="0" t="0" r="6350" b="17780"/>
                  <wp:docPr id="263" name="图片 2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" name="图片 263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3718" cy="534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    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★有9颗，◆有7个，9－7＝2，选C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8和9以内加减法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045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2720975" cy="1575435"/>
                  <wp:effectExtent l="0" t="0" r="3175" b="571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1508" cy="1575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 xml:space="preserve">你认为正确的答案是（  ）        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不够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正好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多1本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这一组共有7＋9=16(人),只有15本书,每人发一本,不够.选A.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第八单元：20以内的进位加减法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9加几的计算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046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从右边数起第（        ）朵是红花。  </w:t>
            </w:r>
            <w:r>
              <w:drawing>
                <wp:inline distT="0" distB="0" distL="0" distR="0">
                  <wp:extent cx="305435" cy="257810"/>
                  <wp:effectExtent l="0" t="0" r="18415" b="889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575" cy="257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  </w:t>
            </w:r>
            <w:r>
              <w:drawing>
                <wp:inline distT="0" distB="0" distL="0" distR="0">
                  <wp:extent cx="305435" cy="257810"/>
                  <wp:effectExtent l="0" t="0" r="18415" b="889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575" cy="257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 </w:t>
            </w:r>
            <w:r>
              <w:drawing>
                <wp:inline distT="0" distB="0" distL="0" distR="0">
                  <wp:extent cx="305435" cy="257810"/>
                  <wp:effectExtent l="0" t="0" r="18415" b="889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575" cy="257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 </w:t>
            </w:r>
            <w:r>
              <w:drawing>
                <wp:inline distT="0" distB="0" distL="0" distR="0">
                  <wp:extent cx="305435" cy="257810"/>
                  <wp:effectExtent l="0" t="0" r="18415" b="889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575" cy="257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 </w:t>
            </w:r>
            <w:r>
              <w:drawing>
                <wp:inline distT="0" distB="0" distL="0" distR="0">
                  <wp:extent cx="305435" cy="257810"/>
                  <wp:effectExtent l="0" t="0" r="18415" b="889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575" cy="257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 </w:t>
            </w:r>
            <w:r>
              <w:drawing>
                <wp:inline distT="0" distB="0" distL="0" distR="0">
                  <wp:extent cx="305435" cy="257810"/>
                  <wp:effectExtent l="0" t="0" r="18415" b="889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575" cy="257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 </w:t>
            </w:r>
            <w:r>
              <w:drawing>
                <wp:inline distT="0" distB="0" distL="0" distR="0">
                  <wp:extent cx="305435" cy="257810"/>
                  <wp:effectExtent l="0" t="0" r="18415" b="889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575" cy="257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 </w:t>
            </w:r>
            <w:r>
              <w:drawing>
                <wp:inline distT="0" distB="0" distL="0" distR="0">
                  <wp:extent cx="305435" cy="257810"/>
                  <wp:effectExtent l="0" t="0" r="18415" b="889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575" cy="257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 </w:t>
            </w:r>
            <w:r>
              <w:drawing>
                <wp:inline distT="0" distB="0" distL="0" distR="0">
                  <wp:extent cx="305435" cy="257810"/>
                  <wp:effectExtent l="0" t="0" r="18415" b="889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575" cy="257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 </w:t>
            </w:r>
            <w:r>
              <w:drawing>
                <wp:inline distT="0" distB="0" distL="0" distR="0">
                  <wp:extent cx="305435" cy="257810"/>
                  <wp:effectExtent l="0" t="0" r="18415" b="889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575" cy="257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从右边数起第5朵是红花。故选：B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认识6和7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047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我唱一首歌需要5分钟，小丽唱这首歌也需要5分钟，那么我们俩合唱一共需要多少分钟？（  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我唱一首歌需要5分钟，小丽唱这首歌也需要5分钟，那么我们俩合唱也需要5分钟。故选：B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</w:rPr>
              <w:t>第六单元：11-20各数的认识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认识11~20以内的数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048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5＋</w:t>
            </w:r>
            <w:r>
              <w:rPr>
                <w:b w:val="0"/>
                <w:i w:val="0"/>
                <w:color w:val="000000"/>
                <w:sz w:val="21"/>
                <w:u w:val="single"/>
              </w:rPr>
              <w:t xml:space="preserve">      </w:t>
            </w:r>
            <w:r>
              <w:rPr>
                <w:b w:val="0"/>
                <w:i w:val="0"/>
                <w:color w:val="000000"/>
                <w:sz w:val="21"/>
              </w:rPr>
              <w:t xml:space="preserve"> ＜12。横线上可以填的数字有几个？（    ）     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0"/>
              </w:rPr>
              <w:t>5＋</w:t>
            </w:r>
            <w:r>
              <w:rPr>
                <w:b w:val="0"/>
                <w:i w:val="0"/>
                <w:color w:val="000000"/>
                <w:sz w:val="20"/>
                <w:u w:val="single"/>
              </w:rPr>
              <w:t>      </w:t>
            </w:r>
            <w:r>
              <w:rPr>
                <w:b w:val="0"/>
                <w:i w:val="0"/>
                <w:color w:val="000000"/>
                <w:sz w:val="20"/>
              </w:rPr>
              <w:t> ＜12，</w:t>
            </w:r>
            <w:r>
              <w:rPr>
                <w:b w:val="0"/>
                <w:i w:val="0"/>
                <w:color w:val="000000"/>
                <w:sz w:val="21"/>
              </w:rPr>
              <w:t>横线上可以填的数字有7个。故选：A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</w:rPr>
              <w:t>第六单元：11-20各数的认识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11~20以内加减法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049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小猫钓鱼，桶里有9条，还要钓7条，一共有多少条小鱼？（    ）  </w:t>
            </w:r>
            <w:r>
              <w:drawing>
                <wp:inline distT="0" distB="0" distL="0" distR="0">
                  <wp:extent cx="286385" cy="324485"/>
                  <wp:effectExtent l="0" t="0" r="18415" b="1841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474" cy="324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544195" cy="544195"/>
                  <wp:effectExtent l="0" t="0" r="8255" b="825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297" cy="544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00025" cy="142875"/>
                  <wp:effectExtent l="0" t="0" r="9525" b="952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33" cy="143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00025" cy="142875"/>
                  <wp:effectExtent l="0" t="0" r="9525" b="952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33" cy="143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00025" cy="142875"/>
                  <wp:effectExtent l="0" t="0" r="9525" b="952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33" cy="143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00025" cy="142875"/>
                  <wp:effectExtent l="0" t="0" r="9525" b="952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33" cy="143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00025" cy="142875"/>
                  <wp:effectExtent l="0" t="0" r="9525" b="952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33" cy="143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00025" cy="142875"/>
                  <wp:effectExtent l="0" t="0" r="9525" b="952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533" cy="1432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？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一共有多少条鱼要把小猫鱼竿上的加在一起。所以选择B。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第八单元：20以内的进位加减法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9加几的计算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050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花朵上的两个数合起来是6的数是（        ）。        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734695" cy="734695"/>
                  <wp:effectExtent l="0" t="0" r="8255" b="825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5279" cy="735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925830" cy="706120"/>
                  <wp:effectExtent l="0" t="0" r="7620" b="1778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6262" cy="706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744220" cy="687070"/>
                  <wp:effectExtent l="0" t="0" r="17780" b="1778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830" cy="687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696595" cy="744220"/>
                  <wp:effectExtent l="0" t="0" r="8255" b="1778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090" cy="74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2和5 合成7,3和4合成7,4和2合成6,4和1合成5，故选：C。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6和7以内加减法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051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哪个说的对？（    ）  </w:t>
            </w:r>
            <w:r>
              <w:drawing>
                <wp:inline distT="0" distB="0" distL="0" distR="0">
                  <wp:extent cx="353060" cy="362585"/>
                  <wp:effectExtent l="0" t="0" r="8890" b="1841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14" cy="362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353060" cy="362585"/>
                  <wp:effectExtent l="0" t="0" r="8890" b="1841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14" cy="362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353060" cy="362585"/>
                  <wp:effectExtent l="0" t="0" r="8890" b="1841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14" cy="362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353060" cy="362585"/>
                  <wp:effectExtent l="0" t="0" r="8890" b="1841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14" cy="362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    </w:t>
            </w:r>
            <w:r>
              <w:drawing>
                <wp:inline distT="0" distB="0" distL="0" distR="0">
                  <wp:extent cx="372110" cy="362585"/>
                  <wp:effectExtent l="0" t="0" r="8890" b="1841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15" cy="362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372110" cy="362585"/>
                  <wp:effectExtent l="0" t="0" r="8890" b="18415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15" cy="362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372110" cy="362585"/>
                  <wp:effectExtent l="0" t="0" r="8890" b="18415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15" cy="362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372110" cy="362585"/>
                  <wp:effectExtent l="0" t="0" r="8890" b="18415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15" cy="362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372110" cy="362585"/>
                  <wp:effectExtent l="0" t="0" r="8890" b="1841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15" cy="362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  </w:t>
            </w:r>
            <w:r>
              <w:drawing>
                <wp:inline distT="0" distB="0" distL="0" distR="0">
                  <wp:extent cx="343535" cy="362585"/>
                  <wp:effectExtent l="0" t="0" r="18415" b="1841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764" cy="362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343535" cy="362585"/>
                  <wp:effectExtent l="0" t="0" r="18415" b="1841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764" cy="362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343535" cy="362585"/>
                  <wp:effectExtent l="0" t="0" r="18415" b="18415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48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764" cy="362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353060" cy="362585"/>
                  <wp:effectExtent l="0" t="0" r="8890" b="18415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14" cy="362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我排第一我最多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</w:t>
            </w:r>
            <w:r>
              <w:drawing>
                <wp:inline distT="0" distB="0" distL="0" distR="0">
                  <wp:extent cx="372110" cy="362585"/>
                  <wp:effectExtent l="0" t="0" r="8890" b="1841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15" cy="362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我排第二我也第二多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我们加在一起有12朵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我们加在一起有12朵。这句话是对的，所以选C。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</w:rPr>
              <w:t>第六单元：11-20各数的认识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认识11~20以内的数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052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螃蟹肚子上应填写（     ）。  </w:t>
            </w:r>
            <w:r>
              <w:drawing>
                <wp:inline distT="0" distB="0" distL="0" distR="0">
                  <wp:extent cx="1814195" cy="629920"/>
                  <wp:effectExtent l="0" t="0" r="14605" b="17780"/>
                  <wp:docPr id="53" name="图片 53" descr="$7u$4ztp)oiqq24a](dv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53" descr="$7u$4ztp)oiqq24a](dvo.png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335" cy="630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 </w:t>
            </w:r>
            <w:r>
              <w:drawing>
                <wp:inline distT="0" distB="0" distL="0" distR="0">
                  <wp:extent cx="668020" cy="467360"/>
                  <wp:effectExtent l="0" t="0" r="17780" b="8890"/>
                  <wp:docPr id="54" name="图片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54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439" cy="467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故选：D  分析: 4和3组成7，即可解答。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6和7以内加减法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053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（  ）的点合起来是7</w:t>
            </w: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>.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</w:t>
            </w:r>
            <w:r>
              <w:drawing>
                <wp:inline distT="0" distB="0" distL="0" distR="0">
                  <wp:extent cx="878205" cy="963930"/>
                  <wp:effectExtent l="0" t="0" r="17145" b="7620"/>
                  <wp:docPr id="55" name="图片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55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8523" cy="964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  </w:t>
            </w:r>
            <w:r>
              <w:drawing>
                <wp:inline distT="0" distB="0" distL="0" distR="0">
                  <wp:extent cx="906780" cy="878205"/>
                  <wp:effectExtent l="0" t="0" r="7620" b="17145"/>
                  <wp:docPr id="56" name="图片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56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174" cy="878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</w:t>
            </w:r>
            <w:r>
              <w:drawing>
                <wp:inline distT="0" distB="0" distL="0" distR="0">
                  <wp:extent cx="878205" cy="963930"/>
                  <wp:effectExtent l="0" t="0" r="17145" b="7620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57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8523" cy="964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  </w:t>
            </w:r>
            <w:r>
              <w:drawing>
                <wp:inline distT="0" distB="0" distL="0" distR="0">
                  <wp:extent cx="887730" cy="1040765"/>
                  <wp:effectExtent l="0" t="0" r="7620" b="6985"/>
                  <wp:docPr id="61" name="图片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61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8073" cy="1040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906780" cy="878205"/>
                  <wp:effectExtent l="0" t="0" r="7620" b="17145"/>
                  <wp:docPr id="62" name="图片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62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174" cy="878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  </w:t>
            </w:r>
            <w:r>
              <w:drawing>
                <wp:inline distT="0" distB="0" distL="0" distR="0">
                  <wp:extent cx="906780" cy="878205"/>
                  <wp:effectExtent l="0" t="0" r="7620" b="17145"/>
                  <wp:docPr id="63" name="图片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63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174" cy="878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5和2合成7，故选：B。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6和7以内加减法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054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把 </w:t>
            </w:r>
            <w:r>
              <w:drawing>
                <wp:inline distT="0" distB="0" distL="0" distR="0">
                  <wp:extent cx="238125" cy="190500"/>
                  <wp:effectExtent l="0" t="0" r="9525" b="0"/>
                  <wp:docPr id="72" name="图片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72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35" cy="190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放在2个盘子里，下面摆放不正确的是（      ）。  </w:t>
            </w:r>
            <w:r>
              <w:drawing>
                <wp:inline distT="0" distB="0" distL="0" distR="0">
                  <wp:extent cx="238125" cy="190500"/>
                  <wp:effectExtent l="0" t="0" r="9525" b="0"/>
                  <wp:docPr id="73" name="图片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73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35" cy="190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 </w:t>
            </w:r>
            <w:r>
              <w:drawing>
                <wp:inline distT="0" distB="0" distL="0" distR="0">
                  <wp:extent cx="238125" cy="190500"/>
                  <wp:effectExtent l="0" t="0" r="9525" b="0"/>
                  <wp:docPr id="74" name="图片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74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35" cy="190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 </w:t>
            </w:r>
            <w:r>
              <w:drawing>
                <wp:inline distT="0" distB="0" distL="0" distR="0">
                  <wp:extent cx="238125" cy="190500"/>
                  <wp:effectExtent l="0" t="0" r="9525" b="0"/>
                  <wp:docPr id="75" name="图片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75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35" cy="190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 </w:t>
            </w:r>
            <w:r>
              <w:drawing>
                <wp:inline distT="0" distB="0" distL="0" distR="0">
                  <wp:extent cx="238125" cy="190500"/>
                  <wp:effectExtent l="0" t="0" r="9525" b="0"/>
                  <wp:docPr id="76" name="图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76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35" cy="190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 </w:t>
            </w:r>
            <w:r>
              <w:drawing>
                <wp:inline distT="0" distB="0" distL="0" distR="0">
                  <wp:extent cx="238125" cy="190500"/>
                  <wp:effectExtent l="0" t="0" r="9525" b="0"/>
                  <wp:docPr id="77" name="图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77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35" cy="190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 </w:t>
            </w:r>
            <w:r>
              <w:drawing>
                <wp:inline distT="0" distB="0" distL="0" distR="0">
                  <wp:extent cx="238125" cy="190500"/>
                  <wp:effectExtent l="0" t="0" r="9525" b="0"/>
                  <wp:docPr id="78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78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35" cy="190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38125" cy="190500"/>
                  <wp:effectExtent l="0" t="0" r="9525" b="0"/>
                  <wp:docPr id="79" name="图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79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35" cy="190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 </w:t>
            </w:r>
            <w:r>
              <w:drawing>
                <wp:inline distT="0" distB="0" distL="0" distR="0">
                  <wp:extent cx="238125" cy="190500"/>
                  <wp:effectExtent l="0" t="0" r="9525" b="0"/>
                  <wp:docPr id="80" name="图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80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35" cy="190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</w:t>
            </w:r>
            <w:r>
              <w:drawing>
                <wp:inline distT="0" distB="0" distL="0" distR="0">
                  <wp:extent cx="563245" cy="314960"/>
                  <wp:effectExtent l="0" t="0" r="8255" b="8890"/>
                  <wp:docPr id="81" name="图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81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397" cy="315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601345" cy="334010"/>
                  <wp:effectExtent l="0" t="0" r="8255" b="8890"/>
                  <wp:docPr id="82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82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599" cy="334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 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</w:t>
            </w:r>
            <w:r>
              <w:drawing>
                <wp:inline distT="0" distB="0" distL="0" distR="0">
                  <wp:extent cx="563245" cy="372110"/>
                  <wp:effectExtent l="0" t="0" r="8255" b="8890"/>
                  <wp:docPr id="83" name="图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83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397" cy="37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486410" cy="391160"/>
                  <wp:effectExtent l="0" t="0" r="8890" b="8890"/>
                  <wp:docPr id="84" name="图片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84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007" cy="391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/>
              <w:ind w:left="15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</w:t>
            </w:r>
            <w:r>
              <w:drawing>
                <wp:inline distT="0" distB="0" distL="0" distR="0">
                  <wp:extent cx="1031240" cy="353060"/>
                  <wp:effectExtent l="0" t="0" r="16510" b="8890"/>
                  <wp:docPr id="96" name="图片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96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1304" cy="353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C项两个盘子里的草莓数合起来是7，少放了一个，故选C。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8和9以内加减法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055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左边最少画几个 </w:t>
            </w:r>
            <w:r>
              <w:drawing>
                <wp:inline distT="0" distB="0" distL="0" distR="0">
                  <wp:extent cx="142875" cy="133350"/>
                  <wp:effectExtent l="0" t="0" r="9525" b="0"/>
                  <wp:docPr id="97" name="图片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97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243" cy="133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，右边最多画几个 </w:t>
            </w:r>
            <w:r>
              <w:drawing>
                <wp:inline distT="0" distB="0" distL="0" distR="0">
                  <wp:extent cx="142875" cy="133350"/>
                  <wp:effectExtent l="0" t="0" r="9525" b="0"/>
                  <wp:docPr id="99" name="图片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99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243" cy="133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？（       ）  </w:t>
            </w:r>
            <w:r>
              <w:drawing>
                <wp:inline distT="0" distB="0" distL="0" distR="0">
                  <wp:extent cx="2588895" cy="407670"/>
                  <wp:effectExtent l="0" t="0" r="1905" b="11430"/>
                  <wp:docPr id="100" name="图片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100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8895" cy="407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9、 6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10、 5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8、 6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8、 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中间画了7个 </w:t>
            </w:r>
            <w:r>
              <w:drawing>
                <wp:inline distT="0" distB="0" distL="0" distR="0">
                  <wp:extent cx="142875" cy="133350"/>
                  <wp:effectExtent l="0" t="0" r="9525" b="0"/>
                  <wp:docPr id="101" name="图片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101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243" cy="133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，左边的要大于7，最少画8个 </w:t>
            </w:r>
            <w:r>
              <w:drawing>
                <wp:inline distT="0" distB="0" distL="0" distR="0">
                  <wp:extent cx="142875" cy="133350"/>
                  <wp:effectExtent l="0" t="0" r="9525" b="0"/>
                  <wp:docPr id="102" name="图片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102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243" cy="133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，右边的要小于7，最多画6个 </w:t>
            </w:r>
            <w:r>
              <w:drawing>
                <wp:inline distT="0" distB="0" distL="0" distR="0">
                  <wp:extent cx="142875" cy="133350"/>
                  <wp:effectExtent l="0" t="0" r="9525" b="0"/>
                  <wp:docPr id="104" name="图片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04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243" cy="133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，故选C。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6和7以内加减法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056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有4只在飞，又飞来9只，一共有多少只？（    ）</w:t>
            </w:r>
            <w:r>
              <w:br w:type="textWrapping"/>
            </w:r>
            <w:r>
              <w:drawing>
                <wp:inline distT="0" distB="0" distL="0" distR="0">
                  <wp:extent cx="534670" cy="534670"/>
                  <wp:effectExtent l="0" t="0" r="17780" b="17780"/>
                  <wp:docPr id="105" name="图片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05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746" cy="534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438785" cy="515620"/>
                  <wp:effectExtent l="0" t="0" r="18415" b="17780"/>
                  <wp:docPr id="106" name="图片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06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255" cy="515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495935" cy="534670"/>
                  <wp:effectExtent l="0" t="0" r="18415" b="17780"/>
                  <wp:docPr id="107" name="图片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07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557" cy="534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534670" cy="553720"/>
                  <wp:effectExtent l="0" t="0" r="17780" b="17780"/>
                  <wp:docPr id="108" name="图片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08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746" cy="553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534670" cy="495935"/>
                  <wp:effectExtent l="0" t="0" r="17780" b="18415"/>
                  <wp:docPr id="116" name="图片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图片 116"/>
                          <pic:cNvPicPr>
                            <a:picLocks noChangeAspect="1"/>
                          </pic:cNvPicPr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746" cy="496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553720" cy="515620"/>
                  <wp:effectExtent l="0" t="0" r="17780" b="17780"/>
                  <wp:docPr id="117" name="图片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" name="图片 117"/>
                          <pic:cNvPicPr>
                            <a:picLocks noChangeAspect="1"/>
                          </pic:cNvPicPr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847" cy="5156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348865" cy="1412875"/>
                  <wp:effectExtent l="0" t="0" r="13335" b="15875"/>
                  <wp:docPr id="118" name="图片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图片 118"/>
                          <pic:cNvPicPr>
                            <a:picLocks noChangeAspect="1"/>
                          </pic:cNvPicPr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081" cy="1413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495935" cy="534670"/>
                  <wp:effectExtent l="0" t="0" r="18415" b="17780"/>
                  <wp:docPr id="119" name="图片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图片 119"/>
                          <pic:cNvPicPr>
                            <a:picLocks noChangeAspect="1"/>
                          </pic:cNvPicPr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557" cy="534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381635" cy="476885"/>
                  <wp:effectExtent l="0" t="0" r="18415" b="18415"/>
                  <wp:docPr id="120" name="图片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图片 120"/>
                          <pic:cNvPicPr>
                            <a:picLocks noChangeAspect="1"/>
                          </pic:cNvPicPr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65" cy="477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476885" cy="534670"/>
                  <wp:effectExtent l="0" t="0" r="18415" b="17780"/>
                  <wp:docPr id="121" name="图片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图片 121"/>
                          <pic:cNvPicPr>
                            <a:picLocks noChangeAspect="1"/>
                          </pic:cNvPicPr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457" cy="534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上边的6只和4只一共头10只，再加上下边的3只，一共有13只。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所以选C。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第八单元：20以内的进位加减法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9加几的计算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057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8＋</w:t>
            </w:r>
            <w:r>
              <w:rPr>
                <w:b w:val="0"/>
                <w:i w:val="0"/>
                <w:color w:val="000000"/>
                <w:sz w:val="21"/>
                <w:u w:val="single"/>
              </w:rPr>
              <w:t xml:space="preserve">     </w:t>
            </w:r>
            <w:r>
              <w:rPr>
                <w:b w:val="0"/>
                <w:i w:val="0"/>
                <w:color w:val="000000"/>
                <w:sz w:val="21"/>
              </w:rPr>
              <w:t> ＋</w:t>
            </w:r>
            <w:r>
              <w:rPr>
                <w:b w:val="0"/>
                <w:i w:val="0"/>
                <w:color w:val="000000"/>
                <w:sz w:val="21"/>
                <w:u w:val="single"/>
              </w:rPr>
              <w:t xml:space="preserve">     </w:t>
            </w:r>
            <w:r>
              <w:rPr>
                <w:b w:val="0"/>
                <w:i w:val="0"/>
                <w:color w:val="000000"/>
                <w:sz w:val="21"/>
              </w:rPr>
              <w:t xml:space="preserve"> ＝8＋7，横线上可以填（    ）        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1、6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2、4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3、3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8＋1＋6＝8＋7，横线上可以填1和6，也可以填2和5，也可以填3和4，故选：A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</w:rPr>
              <w:t>第六单元：11-20各数的认识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11~20以内加减法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058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在算式8＋7＝15中，15是（    ）。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加数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和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在算式8＋7＝15中，15是和。故选： 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第八单元：20以内的进位加减法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8  7  6加几的运算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059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下面图形中哪两个的数量一样多。（         ）</w:t>
            </w:r>
            <w:r>
              <w:br w:type="textWrapping"/>
            </w:r>
            <w:r>
              <w:drawing>
                <wp:inline distT="0" distB="0" distL="0" distR="0">
                  <wp:extent cx="2526030" cy="520065"/>
                  <wp:effectExtent l="0" t="0" r="7620" b="13335"/>
                  <wp:docPr id="122" name="图片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图片 122"/>
                          <pic:cNvPicPr>
                            <a:picLocks noChangeAspect="1"/>
                          </pic:cNvPicPr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6030" cy="52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​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①和②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①和③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②和③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①有三个小朋友在跳舞，②有两棵树，③有三只大雁，①和③数量一样多。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故选：B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第三单元：1~5的认识和加减法1--5的认识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060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这些同学选坐一辆车去动物园，用哪一辆车比较合适？（    ）  </w:t>
            </w:r>
            <w:r>
              <w:drawing>
                <wp:inline distT="0" distB="0" distL="0" distR="0">
                  <wp:extent cx="2260600" cy="607695"/>
                  <wp:effectExtent l="0" t="0" r="6350" b="1905"/>
                  <wp:docPr id="123" name="图片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" name="图片 123"/>
                          <pic:cNvPicPr>
                            <a:picLocks noChangeAspect="1"/>
                          </pic:cNvPicPr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0600" cy="607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1025525" cy="573405"/>
                  <wp:effectExtent l="0" t="0" r="3175" b="17145"/>
                  <wp:docPr id="124" name="图片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图片 124"/>
                          <pic:cNvPicPr>
                            <a:picLocks noChangeAspect="1"/>
                          </pic:cNvPicPr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5525" cy="573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990600" cy="458470"/>
                  <wp:effectExtent l="0" t="0" r="0" b="17780"/>
                  <wp:docPr id="126" name="图片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图片 126"/>
                          <pic:cNvPicPr>
                            <a:picLocks noChangeAspect="1"/>
                          </pic:cNvPicPr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458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1036955" cy="506730"/>
                  <wp:effectExtent l="0" t="0" r="10795" b="7620"/>
                  <wp:docPr id="139" name="图片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图片 139"/>
                          <pic:cNvPicPr>
                            <a:picLocks noChangeAspect="1"/>
                          </pic:cNvPicPr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955" cy="506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这些同学的总数量是6＋7＝13（人），12座的车坐不下，20座的又太浪费了，所以最合适的应该是16座的。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第八单元：20以内的进位加减法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8  7  6加几的运算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061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课间活动,</w:t>
            </w:r>
            <w:r>
              <w:rPr>
                <w:b w:val="0"/>
                <w:i w:val="0"/>
                <w:color w:val="000000"/>
                <w:sz w:val="20"/>
              </w:rPr>
              <w:t>跳绳的小朋友有（        ）人。</w:t>
            </w:r>
            <w:r>
              <w:br w:type="textWrapping"/>
            </w:r>
            <w:r>
              <w:drawing>
                <wp:inline distT="0" distB="0" distL="0" distR="0">
                  <wp:extent cx="1805940" cy="1086485"/>
                  <wp:effectExtent l="0" t="0" r="3810" b="18415"/>
                  <wp:docPr id="141" name="图片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图片 141"/>
                          <pic:cNvPicPr>
                            <a:picLocks noChangeAspect="1"/>
                          </pic:cNvPicPr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5940" cy="1086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​       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跳绳的小朋友有5人。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故选：B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第三单元：1~5的认识和加减法1--5的认识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062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下列算式中得数最大的是（    ）        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5＋6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6＋6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7＋6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无法确定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5＋6＝11 6＋6＝12 7＋6＝13，故选： 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第八单元：20以内的进位加减法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8  7  6加几的运算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063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圆的个数是（       ）。  </w:t>
            </w:r>
            <w:r>
              <w:drawing>
                <wp:inline distT="0" distB="0" distL="0" distR="0">
                  <wp:extent cx="1632585" cy="525145"/>
                  <wp:effectExtent l="0" t="0" r="5715" b="8255"/>
                  <wp:docPr id="144" name="图片 144" descr="$4k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图片 144" descr="$4k.png"/>
                          <pic:cNvPicPr>
                            <a:picLocks noChangeAspect="1"/>
                          </pic:cNvPicPr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2903" cy="525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有7个圆。故选：C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认识6和7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064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树上有3只鸟的是（        ）。        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1059815" cy="734695"/>
                  <wp:effectExtent l="0" t="0" r="6985" b="8255"/>
                  <wp:docPr id="146" name="图片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图片 146"/>
                          <pic:cNvPicPr>
                            <a:picLocks noChangeAspect="1"/>
                          </pic:cNvPicPr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9955" cy="735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1264920" cy="601345"/>
                  <wp:effectExtent l="0" t="0" r="11430" b="8255"/>
                  <wp:docPr id="149" name="图片 1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图片 149"/>
                          <pic:cNvPicPr>
                            <a:picLocks noChangeAspect="1"/>
                          </pic:cNvPicPr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4920" cy="601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1159510" cy="554355"/>
                  <wp:effectExtent l="0" t="0" r="2540" b="17145"/>
                  <wp:docPr id="150" name="图片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图片 150"/>
                          <pic:cNvPicPr>
                            <a:picLocks noChangeAspect="1"/>
                          </pic:cNvPicPr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510" cy="554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第一棵树上有5只鸟，第二棵数上飞走2只，还剩3只。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故选：B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第三单元：1~5的认识和加减法1--5的认识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065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看图列式计算，正确的是（   ）  </w:t>
            </w:r>
            <w:r>
              <w:br w:type="textWrapping"/>
            </w:r>
            <w:r>
              <w:drawing>
                <wp:inline distT="0" distB="0" distL="0" distR="0">
                  <wp:extent cx="1661160" cy="906780"/>
                  <wp:effectExtent l="0" t="0" r="15240" b="7620"/>
                  <wp:docPr id="151" name="图片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图片 151"/>
                          <pic:cNvPicPr>
                            <a:picLocks noChangeAspect="1"/>
                          </pic:cNvPicPr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1554" cy="907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9-2-3=4(个)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4-3+2=3(个)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4+3+2=9(个)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4+3-2=5(个)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这是一道连加题.把4个三角形、3个三角形、2个三角形合起来,就是一共有的三角形个数.正确的列式是:4+3+2=9(个),其它3个列式都是错误的,所以选C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8和9以内加减法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066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在 </w:t>
            </w:r>
            <w:r>
              <w:drawing>
                <wp:inline distT="0" distB="0" distL="0" distR="0">
                  <wp:extent cx="247650" cy="209550"/>
                  <wp:effectExtent l="0" t="0" r="0" b="0"/>
                  <wp:docPr id="184" name="图片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图片 184"/>
                          <pic:cNvPicPr>
                            <a:picLocks noChangeAspect="1"/>
                          </pic:cNvPicPr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272" cy="210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180975" cy="161925"/>
                  <wp:effectExtent l="0" t="0" r="9525" b="9525"/>
                  <wp:docPr id="196" name="图片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图片 196"/>
                          <pic:cNvPicPr>
                            <a:picLocks noChangeAspect="1"/>
                          </pic:cNvPicPr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32" cy="162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 </w:t>
            </w:r>
            <w:r>
              <w:drawing>
                <wp:inline distT="0" distB="0" distL="0" distR="0">
                  <wp:extent cx="228600" cy="171450"/>
                  <wp:effectExtent l="0" t="0" r="0" b="0"/>
                  <wp:docPr id="212" name="图片 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图片 212"/>
                          <pic:cNvPicPr>
                            <a:picLocks noChangeAspect="1"/>
                          </pic:cNvPicPr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184" cy="171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中，最少的是（        ）。</w:t>
            </w:r>
            <w:r>
              <w:br w:type="textWrapping"/>
            </w:r>
            <w:r>
              <w:drawing>
                <wp:inline distT="0" distB="0" distL="0" distR="0">
                  <wp:extent cx="2303145" cy="859155"/>
                  <wp:effectExtent l="0" t="0" r="1905" b="17145"/>
                  <wp:docPr id="219" name="图片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" name="图片 219"/>
                          <pic:cNvPicPr>
                            <a:picLocks noChangeAspect="1"/>
                          </pic:cNvPicPr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3145" cy="859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</w:t>
            </w:r>
            <w:r>
              <w:drawing>
                <wp:inline distT="0" distB="0" distL="0" distR="0">
                  <wp:extent cx="247650" cy="209550"/>
                  <wp:effectExtent l="0" t="0" r="0" b="0"/>
                  <wp:docPr id="220" name="图片 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图片 220"/>
                          <pic:cNvPicPr>
                            <a:picLocks noChangeAspect="1"/>
                          </pic:cNvPicPr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272" cy="210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180975" cy="161925"/>
                  <wp:effectExtent l="0" t="0" r="9525" b="9525"/>
                  <wp:docPr id="125" name="图片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" name="图片 125"/>
                          <pic:cNvPicPr>
                            <a:picLocks noChangeAspect="1"/>
                          </pic:cNvPicPr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32" cy="162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228600" cy="171450"/>
                  <wp:effectExtent l="0" t="0" r="0" b="0"/>
                  <wp:docPr id="221" name="图片 2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" name="图片 221"/>
                          <pic:cNvPicPr>
                            <a:picLocks noChangeAspect="1"/>
                          </pic:cNvPicPr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184" cy="171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 </w:t>
            </w:r>
            <w:r>
              <w:drawing>
                <wp:inline distT="0" distB="0" distL="0" distR="0">
                  <wp:extent cx="247650" cy="209550"/>
                  <wp:effectExtent l="0" t="0" r="0" b="0"/>
                  <wp:docPr id="127" name="图片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" name="图片 127"/>
                          <pic:cNvPicPr>
                            <a:picLocks noChangeAspect="1"/>
                          </pic:cNvPicPr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272" cy="210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有5朵， </w:t>
            </w:r>
            <w:r>
              <w:drawing>
                <wp:inline distT="0" distB="0" distL="0" distR="0">
                  <wp:extent cx="180975" cy="161925"/>
                  <wp:effectExtent l="0" t="0" r="9525" b="9525"/>
                  <wp:docPr id="223" name="图片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3" name="图片 223"/>
                          <pic:cNvPicPr>
                            <a:picLocks noChangeAspect="1"/>
                          </pic:cNvPicPr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32" cy="162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有4朵， </w:t>
            </w:r>
            <w:r>
              <w:drawing>
                <wp:inline distT="0" distB="0" distL="0" distR="0">
                  <wp:extent cx="228600" cy="171450"/>
                  <wp:effectExtent l="0" t="0" r="0" b="0"/>
                  <wp:docPr id="225" name="图片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" name="图片 225"/>
                          <pic:cNvPicPr>
                            <a:picLocks noChangeAspect="1"/>
                          </pic:cNvPicPr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184" cy="171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有3只。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故选：C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第三单元：1~5的认识和加减法1--5的认识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067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花丛中飞舞着5只蝴蝶，用数字（        ）表示。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花丛中飞舞着5只蝴蝶，用数字5表示。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故选：C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第三单元：1~5的认识和加减法1--5的认识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068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.看数涂一涂，（      ）涂的不对，把前面的序号填在括号里。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1164590" cy="601345"/>
                  <wp:effectExtent l="0" t="0" r="16510" b="8255"/>
                  <wp:docPr id="239" name="图片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" name="图片 239"/>
                          <pic:cNvPicPr>
                            <a:picLocks noChangeAspect="1"/>
                          </pic:cNvPicPr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4996" cy="601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1116965" cy="620395"/>
                  <wp:effectExtent l="0" t="0" r="6985" b="8255"/>
                  <wp:docPr id="245" name="图片 2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" name="图片 245"/>
                          <pic:cNvPicPr>
                            <a:picLocks noChangeAspect="1"/>
                          </pic:cNvPicPr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7244" cy="62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1116965" cy="601345"/>
                  <wp:effectExtent l="0" t="0" r="6985" b="8255"/>
                  <wp:docPr id="248" name="图片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图片 248"/>
                          <pic:cNvPicPr>
                            <a:picLocks noChangeAspect="1"/>
                          </pic:cNvPicPr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7244" cy="601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 C涂的不对，少涂了一个圆。故选：C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第三单元：1~5的认识和加减法1--5的认识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069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比一比，最多的是（        ）。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696595" cy="305435"/>
                  <wp:effectExtent l="0" t="0" r="8255" b="18415"/>
                  <wp:docPr id="249" name="图片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" name="图片 249"/>
                          <pic:cNvPicPr>
                            <a:picLocks noChangeAspect="1"/>
                          </pic:cNvPicPr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090" cy="30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1174115" cy="228600"/>
                  <wp:effectExtent l="0" t="0" r="6985" b="0"/>
                  <wp:docPr id="253" name="图片 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" name="图片 253"/>
                          <pic:cNvPicPr>
                            <a:picLocks noChangeAspect="1"/>
                          </pic:cNvPicPr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4547" cy="22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944880" cy="228600"/>
                  <wp:effectExtent l="0" t="0" r="7620" b="0"/>
                  <wp:docPr id="255" name="图片 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" name="图片 255"/>
                          <pic:cNvPicPr>
                            <a:picLocks noChangeAspect="1"/>
                          </pic:cNvPicPr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5363" cy="22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A是3个正方形，B是5个三角形，C是4个圆，B最多。 故选：B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第三单元：1~5的认识和加减法1--5的认识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070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下面选项正确的是（          ）。           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5＞8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0＜1 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3＜2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7＞8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5＜8 3＞2 7＜8 ，所以只有0＜1是正确的。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认识8和9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071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看图列式计算，正确的是（   ）  </w:t>
            </w:r>
            <w:r>
              <w:br w:type="textWrapping"/>
            </w:r>
            <w:r>
              <w:drawing>
                <wp:inline distT="0" distB="0" distL="0" distR="0">
                  <wp:extent cx="2186305" cy="677545"/>
                  <wp:effectExtent l="0" t="0" r="4445" b="8255"/>
                  <wp:docPr id="266" name="图片 2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图片 266"/>
                          <pic:cNvPicPr>
                            <a:picLocks noChangeAspect="1"/>
                          </pic:cNvPicPr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6750" cy="677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8－3－3=2 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2＋3＋3=8  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3＋2＋3=8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8－2－3=3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这是一道连减题.从一共有的8个圆圈里,先去掉3个圆圈、再去掉2个圆圈，就是还剩的圆圈个数.正确的列式是：8－2－3＝3，其它3个列式都是错误的，所以选D.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8和9以内加减法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072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看图列式计算，正确的是（   ）  </w:t>
            </w:r>
            <w:r>
              <w:br w:type="textWrapping"/>
            </w:r>
            <w:r>
              <w:drawing>
                <wp:inline distT="0" distB="0" distL="0" distR="0">
                  <wp:extent cx="1689735" cy="925830"/>
                  <wp:effectExtent l="0" t="0" r="5715" b="7620"/>
                  <wp:docPr id="270" name="图片 2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图片 270"/>
                          <pic:cNvPicPr>
                            <a:picLocks noChangeAspect="1"/>
                          </pic:cNvPicPr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0192" cy="926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10－2－4=4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4－2＋4=6 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4＋2＋4=10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4＋2－4=2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这是一道连加题.把4个圆圈、2个圆圈、4个圆圈合起来,就是一共有的圆圈个数.正确的列式是:4+2+4=10,其它3个列式都是错误的,所以选C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加减混合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073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与其他三行不同的那一行是（   ）  </w:t>
            </w:r>
            <w:r>
              <w:br w:type="textWrapping"/>
            </w:r>
            <w:r>
              <w:drawing>
                <wp:inline distT="0" distB="0" distL="0" distR="0">
                  <wp:extent cx="2024380" cy="1212215"/>
                  <wp:effectExtent l="0" t="0" r="13970" b="6985"/>
                  <wp:docPr id="274" name="图片 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图片 274"/>
                          <pic:cNvPicPr>
                            <a:picLocks noChangeAspect="1"/>
                          </pic:cNvPicPr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4418" cy="1212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A、B、C三行，每行的3个数，都是后面的数比前面的数一个比一个多1；D行与前三行不同，是后面的数比前面的数一个比一个少1；所以选D.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第三单元：1~5的认识和加减法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1--5的大小比较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074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看图列式计算，正确的是（   ）  </w:t>
            </w:r>
            <w:r>
              <w:br w:type="textWrapping"/>
            </w:r>
            <w:r>
              <w:drawing>
                <wp:inline distT="0" distB="0" distL="0" distR="0">
                  <wp:extent cx="1632585" cy="982980"/>
                  <wp:effectExtent l="0" t="0" r="5715" b="7620"/>
                  <wp:docPr id="275" name="图片 2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5" name="图片 275"/>
                          <pic:cNvPicPr>
                            <a:picLocks noChangeAspect="1"/>
                          </pic:cNvPicPr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2903" cy="983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4＋6=10（枝）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10－6=4（枝）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10＋4=14（枝）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10－4=6（枝）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从盒子里与盒子外一共有的10枝铅笔里,去掉盒子外面有的4枝，就是盒子里面有铅笔的枝数.正确的列式是10－4=6(枝),其它3个列式都是错误的,所以选D.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加减混合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075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下列算式不正确的是（       ）。  </w:t>
            </w:r>
            <w:r>
              <w:drawing>
                <wp:inline distT="0" distB="0" distL="0" distR="0">
                  <wp:extent cx="2138680" cy="1155065"/>
                  <wp:effectExtent l="0" t="0" r="13970" b="6985"/>
                  <wp:docPr id="162" name="图片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图片 162"/>
                          <pic:cNvPicPr>
                            <a:picLocks noChangeAspect="1"/>
                          </pic:cNvPicPr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010" cy="1155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1+5  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2+3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3+3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2+4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2+3=5，故选：B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第三单元：1~5的认识和加减法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加法</w:t>
            </w:r>
          </w:p>
        </w:tc>
      </w:tr>
    </w:tbl>
    <w:p/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076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图中还剩几只青蛙？（       ）  </w:t>
            </w:r>
            <w:r>
              <w:drawing>
                <wp:inline distT="0" distB="0" distL="0" distR="0">
                  <wp:extent cx="1689735" cy="782955"/>
                  <wp:effectExtent l="0" t="0" r="5715" b="17145"/>
                  <wp:docPr id="281" name="图片 2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" name="图片 281"/>
                          <pic:cNvPicPr>
                            <a:picLocks noChangeAspect="1"/>
                          </pic:cNvPicPr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0192" cy="783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5-1=4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4+1=5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5-4=1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原来有5只青蛙，跳走了1只，还剩4只，故选：A。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第三单元：1~5的认识和加减法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减法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077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停车场原来有8辆汽车，又来了6辆，现在一共有（  ）辆？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原来有8辆车，又来了6辆车，求一共几辆，就是8＋6＝14辆，所以答案是C。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第八单元：20以内的进位加减法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8  7  6加几的运算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078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哪副图列式为：7-5=2？（    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1546860" cy="486410"/>
                  <wp:effectExtent l="0" t="0" r="15240" b="8890"/>
                  <wp:docPr id="284" name="图片 2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图片 284"/>
                          <pic:cNvPicPr>
                            <a:picLocks noChangeAspect="1"/>
                          </pic:cNvPicPr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6962" cy="487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1852295" cy="448310"/>
                  <wp:effectExtent l="0" t="0" r="14605" b="8890"/>
                  <wp:docPr id="285" name="图片 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" name="图片 285"/>
                          <pic:cNvPicPr>
                            <a:picLocks noChangeAspect="1"/>
                          </pic:cNvPicPr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2536" cy="448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1460500" cy="486410"/>
                  <wp:effectExtent l="0" t="0" r="6350" b="8890"/>
                  <wp:docPr id="286" name="图片 2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图片 286"/>
                          <pic:cNvPicPr>
                            <a:picLocks noChangeAspect="1"/>
                          </pic:cNvPicPr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1021" cy="487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C图共有7个 </w:t>
            </w:r>
            <w:r>
              <w:drawing>
                <wp:inline distT="0" distB="0" distL="0" distR="0">
                  <wp:extent cx="209550" cy="190500"/>
                  <wp:effectExtent l="0" t="0" r="0" b="0"/>
                  <wp:docPr id="287" name="图片 2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7" name="图片 287"/>
                          <pic:cNvPicPr>
                            <a:picLocks noChangeAspect="1"/>
                          </pic:cNvPicPr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083" cy="190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，划掉5个，还剩2个，列式为：7-5=2 ，故选：C。  分析: C图共有7个 </w:t>
            </w:r>
            <w:r>
              <w:drawing>
                <wp:inline distT="0" distB="0" distL="0" distR="0">
                  <wp:extent cx="209550" cy="190500"/>
                  <wp:effectExtent l="0" t="0" r="0" b="0"/>
                  <wp:docPr id="288" name="图片 2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图片 288"/>
                          <pic:cNvPicPr>
                            <a:picLocks noChangeAspect="1"/>
                          </pic:cNvPicPr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083" cy="190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，划掉5个，还剩2个，列式为：7-5=2 ，即可解答。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6和7以内加减法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079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>一共有6只兔子，房子里有（           ）只。</w:t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1969770" cy="1165860"/>
                  <wp:effectExtent l="0" t="0" r="11430" b="15240"/>
                  <wp:docPr id="289" name="图片 2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9" name="图片 289"/>
                          <pic:cNvPicPr>
                            <a:picLocks noChangeAspect="1"/>
                          </pic:cNvPicPr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770" cy="1165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 xml:space="preserve">                               6只        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一共有6只小兔，房子外有3只，房子里还有6-3=3只，即可解答。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6和7以内加减法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080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看图列式计算，正确的是（   ）  </w:t>
            </w:r>
            <w:r>
              <w:br w:type="textWrapping"/>
            </w:r>
            <w:r>
              <w:drawing>
                <wp:inline distT="0" distB="0" distL="0" distR="0">
                  <wp:extent cx="1947545" cy="1785620"/>
                  <wp:effectExtent l="0" t="0" r="14605" b="5080"/>
                  <wp:docPr id="290" name="图片 2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图片 290"/>
                          <pic:cNvPicPr>
                            <a:picLocks noChangeAspect="1"/>
                          </pic:cNvPicPr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8028" cy="1785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9－7=2（个）   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2＋7=9（个）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9－2=7（个）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7＋2=9（个）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从小朋友原来一共有的9个气球里,去掉飞走了的2个,就是还剩下气球的个数.正确的列式是9－2=7（个）,其它3个列式都是错误的,所以选C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8和9以内加减法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081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看图列式计算，正确的是（   ）  </w:t>
            </w:r>
            <w:r>
              <w:br w:type="textWrapping"/>
            </w:r>
            <w:r>
              <w:drawing>
                <wp:inline distT="0" distB="0" distL="0" distR="0">
                  <wp:extent cx="1031240" cy="668020"/>
                  <wp:effectExtent l="0" t="0" r="16510" b="17780"/>
                  <wp:docPr id="291" name="图片 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1" name="图片 291"/>
                          <pic:cNvPicPr>
                            <a:picLocks noChangeAspect="1"/>
                          </pic:cNvPicPr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1304" cy="668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3＋5=8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5＋3=8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8－3=5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8－5=3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从一共有的8个圆圈里，去掉5个,就是还剩下圆圈的个数.正确的列式是8－5=3,其它3个列式都是错误的,所以选D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8和9以内加减法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082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.在一个队伍中，小红排在第3，小明排在第10，小红与小明之间有（  ）人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解：序数中第3和第10之间有几个数，可以用尾数将首数再减1（10-3-1=6）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故答案为：C、6人。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认识8和9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083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看图列式计算，正确的是（   ）  </w:t>
            </w:r>
            <w:r>
              <w:br w:type="textWrapping"/>
            </w:r>
            <w:r>
              <w:drawing>
                <wp:inline distT="0" distB="0" distL="0" distR="0">
                  <wp:extent cx="1594485" cy="1193165"/>
                  <wp:effectExtent l="0" t="0" r="5715" b="6985"/>
                  <wp:docPr id="182" name="图片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图片 182"/>
                          <pic:cNvPicPr>
                            <a:picLocks noChangeAspect="1"/>
                          </pic:cNvPicPr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4701" cy="11936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5－1=4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6－1=5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7－1=6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6＋1=7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从树上一共有的6只鸟里,去掉飞走了的1只鸟,就是树上还剩下鸟的只数.正确的列式是:6－1=5.其它3个列式都是错误的,所以选B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认识6和7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084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看图列式计算，正确的是（   ）  </w:t>
            </w:r>
            <w:r>
              <w:br w:type="textWrapping"/>
            </w:r>
            <w:r>
              <w:drawing>
                <wp:inline distT="0" distB="0" distL="0" distR="0">
                  <wp:extent cx="2014855" cy="925830"/>
                  <wp:effectExtent l="0" t="0" r="4445" b="7620"/>
                  <wp:docPr id="292" name="图片 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图片 292"/>
                          <pic:cNvPicPr>
                            <a:picLocks noChangeAspect="1"/>
                          </pic:cNvPicPr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4868" cy="926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6－1－3=2(棵)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10－6－3=1(棵)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6＋1＋3=10(棵)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5＋1＋2=8(棵)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这是一道连加题.把6棵小树、1棵小树、3棵小树合起来,就是一共有的小树棵数.正确的列式是:6+1+3=10(棵),其它3个列式都是错误的,所以选C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连加连减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085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看图列式计算，正确的是（   ）  </w:t>
            </w:r>
            <w:r>
              <w:drawing>
                <wp:inline distT="0" distB="0" distL="0" distR="0">
                  <wp:extent cx="1938020" cy="782955"/>
                  <wp:effectExtent l="0" t="0" r="5080" b="17145"/>
                  <wp:docPr id="296" name="图片 2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图片 296"/>
                          <pic:cNvPicPr>
                            <a:picLocks noChangeAspect="1"/>
                          </pic:cNvPicPr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8477" cy="783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9－3－4=2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9－2－4=3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4＋2＋3=9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4－2＋3=5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这是一道连减题.从一共有的9个三角形里,先去掉2个三角形、再去掉4个三角形，就是还剩的三角形个数.正确的列式是：9－2－4＝3，其它3个列式都是错误的，所以选B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连加连减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086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看图列式计算，正确的是（   ）  </w:t>
            </w:r>
            <w:r>
              <w:br w:type="textWrapping"/>
            </w:r>
            <w:r>
              <w:drawing>
                <wp:inline distT="0" distB="0" distL="0" distR="0">
                  <wp:extent cx="1460500" cy="906780"/>
                  <wp:effectExtent l="0" t="0" r="6350" b="7620"/>
                  <wp:docPr id="300" name="图片 3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图片 300"/>
                          <pic:cNvPicPr>
                            <a:picLocks noChangeAspect="1"/>
                          </pic:cNvPicPr>
                        </pic:nvPicPr>
                        <pic:blipFill>
                          <a:blip r:embed="rId1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1021" cy="907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6＋4=10（根）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10－4=6（根）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10－6=4（根）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4＋6=10（根）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从一共有的10根萝卜里,去掉左面的6根,就是右面萝卜的数量.正确的列式是:10－6=4（根）,其它3个列式都是错误的,所以选C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</w:rPr>
              <w:t>第六单元：11-20各数的认识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11~20以内加减法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087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看图列式计算，正确的是（   ）  </w:t>
            </w:r>
            <w:r>
              <w:br w:type="textWrapping"/>
            </w:r>
            <w:r>
              <w:drawing>
                <wp:inline distT="0" distB="0" distL="0" distR="0">
                  <wp:extent cx="2224405" cy="754380"/>
                  <wp:effectExtent l="0" t="0" r="4445" b="7620"/>
                  <wp:docPr id="304" name="图片 3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图片 304"/>
                          <pic:cNvPicPr>
                            <a:picLocks noChangeAspect="1"/>
                          </pic:cNvPicPr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4951" cy="754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        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10－6=4（个）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10－4=6（个）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10＋4=14（个）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6＋4=10（个）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从盒子里与盒子外一共有的10个球里,去掉盒子外面的4个，就是盒子里面有球的个数.正确的列式是10－4=6(个),其它3个列式都是错误的,所以选B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</w:rPr>
              <w:t>第六单元：11-20各数的认识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11~20以内加减法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088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看图列式计算，正确的是（   ）  </w:t>
            </w:r>
            <w:r>
              <w:br w:type="textWrapping"/>
            </w:r>
            <w:r>
              <w:drawing>
                <wp:inline distT="0" distB="0" distL="0" distR="0">
                  <wp:extent cx="1460500" cy="1174115"/>
                  <wp:effectExtent l="0" t="0" r="6350" b="6985"/>
                  <wp:docPr id="308" name="图片 3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图片 308"/>
                          <pic:cNvPicPr>
                            <a:picLocks noChangeAspect="1"/>
                          </pic:cNvPicPr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1021" cy="11745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9－4=5（只）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9－5=4（只）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5＋4=9（只）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4＋5=9（只）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从一共有的9只小鸡里,去掉右面的5只,就是左面小鸡的只数.正确的列式是9－5=4(只),其它3个列式都是错误的,所以选B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8和9以内加减法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089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每个小动物原来的苹果一样多，吃了几个后，现在看一看，谁吃得最多？  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 xml:space="preserve">（   ）        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811530" cy="1231265"/>
                  <wp:effectExtent l="0" t="0" r="7620" b="6985"/>
                  <wp:docPr id="313" name="图片 3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3" name="图片 313"/>
                          <pic:cNvPicPr>
                            <a:picLocks noChangeAspect="1"/>
                          </pic:cNvPicPr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1682" cy="1231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725170" cy="1097915"/>
                  <wp:effectExtent l="0" t="0" r="17780" b="6985"/>
                  <wp:docPr id="311" name="图片 3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" name="图片 311"/>
                          <pic:cNvPicPr>
                            <a:picLocks noChangeAspect="1"/>
                          </pic:cNvPicPr>
                        </pic:nvPicPr>
                        <pic:blipFill>
                          <a:blip r:embed="rId1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5729" cy="1098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821055" cy="1078865"/>
                  <wp:effectExtent l="0" t="0" r="17145" b="6985"/>
                  <wp:docPr id="314" name="图片 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图片 314"/>
                          <pic:cNvPicPr>
                            <a:picLocks noChangeAspect="1"/>
                          </pic:cNvPicPr>
                        </pic:nvPicPr>
                        <pic:blipFill>
                          <a:blip r:embed="rId1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1220" cy="1079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无法确定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第三单元：1~5的认识和加减法1--5的认识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090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“11－8 </w:t>
            </w:r>
            <w:r>
              <w:drawing>
                <wp:inline distT="0" distB="0" distL="0" distR="0">
                  <wp:extent cx="180975" cy="180975"/>
                  <wp:effectExtent l="0" t="0" r="9525" b="9525"/>
                  <wp:docPr id="315" name="图片 3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5" name="图片 315"/>
                          <pic:cNvPicPr>
                            <a:picLocks noChangeAspect="1"/>
                          </pic:cNvPicPr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32" cy="181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2”，比较大小，在 </w:t>
            </w:r>
            <w:r>
              <w:drawing>
                <wp:inline distT="0" distB="0" distL="0" distR="0">
                  <wp:extent cx="180975" cy="180975"/>
                  <wp:effectExtent l="0" t="0" r="9525" b="9525"/>
                  <wp:docPr id="316" name="图片 3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图片 316"/>
                          <pic:cNvPicPr>
                            <a:picLocks noChangeAspect="1"/>
                          </pic:cNvPicPr>
                        </pic:nvPicPr>
                        <pic:blipFill>
                          <a:blip r:embed="rId1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32" cy="181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里应填的符号是（  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&gt;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&lt;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=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因为11－8=3, 3&gt;2, 所以11－8＞2, 选A.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</w:rPr>
              <w:t>第六单元：11-20各数的认识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11~20以内加减法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091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“16－7 </w:t>
            </w:r>
            <w:r>
              <w:drawing>
                <wp:inline distT="0" distB="0" distL="0" distR="0">
                  <wp:extent cx="180975" cy="180975"/>
                  <wp:effectExtent l="0" t="0" r="9525" b="9525"/>
                  <wp:docPr id="317" name="图片 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" name="图片 317"/>
                          <pic:cNvPicPr>
                            <a:picLocks noChangeAspect="1"/>
                          </pic:cNvPicPr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32" cy="181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9”，比较大小，在 </w:t>
            </w:r>
            <w:r>
              <w:drawing>
                <wp:inline distT="0" distB="0" distL="0" distR="0">
                  <wp:extent cx="180975" cy="180975"/>
                  <wp:effectExtent l="0" t="0" r="9525" b="9525"/>
                  <wp:docPr id="318" name="图片 3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图片 318"/>
                          <pic:cNvPicPr>
                            <a:picLocks noChangeAspect="1"/>
                          </pic:cNvPicPr>
                        </pic:nvPicPr>
                        <pic:blipFill>
                          <a:blip r:embed="rId1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32" cy="1814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里应填的符号是（  ） 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&gt;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&lt;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=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因为16－7=9, 9=9, 所以16－7＝9, 选C.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</w:rPr>
              <w:t>第六单元：11-20各数的认识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11~20以内加减法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092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7＋9=（  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7＋9</w:t>
            </w: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>=16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第八单元：20以内的进位加减法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9加几的计算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093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看图列式计算，正确的是（   ）  </w:t>
            </w:r>
            <w:r>
              <w:br w:type="textWrapping"/>
            </w:r>
            <w:r>
              <w:drawing>
                <wp:inline distT="0" distB="0" distL="0" distR="0">
                  <wp:extent cx="1661160" cy="859155"/>
                  <wp:effectExtent l="0" t="0" r="15240" b="17145"/>
                  <wp:docPr id="319" name="图片 3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" name="图片 319"/>
                          <pic:cNvPicPr>
                            <a:picLocks noChangeAspect="1"/>
                          </pic:cNvPicPr>
                        </pic:nvPicPr>
                        <pic:blipFill>
                          <a:blip r:embed="rId1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1554" cy="859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3＋3＋4=10    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10－3－3=4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10－4－3=3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10－4＋3=9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这是一道连减题，从一共有的10个 </w:t>
            </w:r>
            <w:r>
              <w:drawing>
                <wp:inline distT="0" distB="0" distL="0" distR="0">
                  <wp:extent cx="295910" cy="209550"/>
                  <wp:effectExtent l="0" t="0" r="8890" b="0"/>
                  <wp:docPr id="320" name="图片 3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" name="图片 320"/>
                          <pic:cNvPicPr>
                            <a:picLocks noChangeAspect="1"/>
                          </pic:cNvPicPr>
                        </pic:nvPicPr>
                        <pic:blipFill>
                          <a:blip r:embed="rId1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024" cy="210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里，先去掉3个 </w:t>
            </w:r>
            <w:r>
              <w:drawing>
                <wp:inline distT="0" distB="0" distL="0" distR="0">
                  <wp:extent cx="295910" cy="209550"/>
                  <wp:effectExtent l="0" t="0" r="8890" b="0"/>
                  <wp:docPr id="321" name="图片 3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1" name="图片 321"/>
                          <pic:cNvPicPr>
                            <a:picLocks noChangeAspect="1"/>
                          </pic:cNvPicPr>
                        </pic:nvPicPr>
                        <pic:blipFill>
                          <a:blip r:embed="rId1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024" cy="210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、再去掉2个 </w:t>
            </w:r>
            <w:r>
              <w:drawing>
                <wp:inline distT="0" distB="0" distL="0" distR="0">
                  <wp:extent cx="295910" cy="209550"/>
                  <wp:effectExtent l="0" t="0" r="8890" b="0"/>
                  <wp:docPr id="322" name="图片 3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图片 322"/>
                          <pic:cNvPicPr>
                            <a:picLocks noChangeAspect="1"/>
                          </pic:cNvPicPr>
                        </pic:nvPicPr>
                        <pic:blipFill>
                          <a:blip r:embed="rId1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024" cy="210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，就是还剩的 </w:t>
            </w:r>
            <w:r>
              <w:drawing>
                <wp:inline distT="0" distB="0" distL="0" distR="0">
                  <wp:extent cx="295910" cy="209550"/>
                  <wp:effectExtent l="0" t="0" r="8890" b="0"/>
                  <wp:docPr id="323" name="图片 3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3" name="图片 323"/>
                          <pic:cNvPicPr>
                            <a:picLocks noChangeAspect="1"/>
                          </pic:cNvPicPr>
                        </pic:nvPicPr>
                        <pic:blipFill>
                          <a:blip r:embed="rId1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024" cy="210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个数，正确的列式是10-4-3=3，其它3个列式都是错误的，所以选C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连加连减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094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看图列式计算，正确的是（   ）  </w:t>
            </w:r>
            <w:r>
              <w:br w:type="textWrapping"/>
            </w:r>
            <w:r>
              <w:drawing>
                <wp:inline distT="0" distB="0" distL="0" distR="0">
                  <wp:extent cx="2731135" cy="695960"/>
                  <wp:effectExtent l="0" t="0" r="12065" b="8890"/>
                  <wp:docPr id="324" name="图片 3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图片 324"/>
                          <pic:cNvPicPr>
                            <a:picLocks noChangeAspect="1"/>
                          </pic:cNvPicPr>
                        </pic:nvPicPr>
                        <pic:blipFill>
                          <a:blip r:embed="rId1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1135" cy="695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3＋2＋4=9(个) 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3－2＋4=5(个)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4－3＋2=3(个)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4－2＋3=5(个)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这是一道连加题.把3个三角形、2个三角形、4个三角形合起来,就是一共有的三角形个数.正确的列式是:3+2+4=9(个),其它3个列式都是错误的,所以选A.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连加连减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095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4＞ </w:t>
            </w:r>
            <w:r>
              <w:drawing>
                <wp:inline distT="0" distB="0" distL="0" distR="0">
                  <wp:extent cx="238125" cy="228600"/>
                  <wp:effectExtent l="0" t="0" r="9525" b="0"/>
                  <wp:docPr id="334" name="图片 3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图片 334"/>
                          <pic:cNvPicPr>
                            <a:picLocks noChangeAspect="1"/>
                          </pic:cNvPicPr>
                        </pic:nvPicPr>
                        <pic:blipFill>
                          <a:blip r:embed="rId1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35" cy="22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，可以填写的正确答案是（        ）。        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 、2 、3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2、 3、 4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3、4、5 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1、2、3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4前面的数有0、 1、 2、 3，所以4比0、1、2、3大。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故选：D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第三单元：1~5的认识和加减法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1--5的大小比较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096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180975" cy="171450"/>
                  <wp:effectExtent l="0" t="0" r="9525" b="0"/>
                  <wp:docPr id="336" name="图片 3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图片 336"/>
                          <pic:cNvPicPr>
                            <a:picLocks noChangeAspect="1"/>
                          </pic:cNvPicPr>
                        </pic:nvPicPr>
                        <pic:blipFill>
                          <a:blip r:embed="rId1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32" cy="171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＋  </w:t>
            </w:r>
            <w:r>
              <w:drawing>
                <wp:inline distT="0" distB="0" distL="0" distR="0">
                  <wp:extent cx="180975" cy="171450"/>
                  <wp:effectExtent l="0" t="0" r="9525" b="0"/>
                  <wp:docPr id="337" name="图片 3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7" name="图片 337"/>
                          <pic:cNvPicPr>
                            <a:picLocks noChangeAspect="1"/>
                          </pic:cNvPicPr>
                        </pic:nvPicPr>
                        <pic:blipFill>
                          <a:blip r:embed="rId1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32" cy="171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＝ 8 ， </w:t>
            </w:r>
            <w:r>
              <w:drawing>
                <wp:inline distT="0" distB="0" distL="0" distR="0">
                  <wp:extent cx="180975" cy="171450"/>
                  <wp:effectExtent l="0" t="0" r="9525" b="0"/>
                  <wp:docPr id="338" name="图片 3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图片 338"/>
                          <pic:cNvPicPr>
                            <a:picLocks noChangeAspect="1"/>
                          </pic:cNvPicPr>
                        </pic:nvPicPr>
                        <pic:blipFill>
                          <a:blip r:embed="rId1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32" cy="171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＝（         ）。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4和4合起来是8，所以 </w:t>
            </w:r>
            <w:r>
              <w:drawing>
                <wp:inline distT="0" distB="0" distL="0" distR="0">
                  <wp:extent cx="180975" cy="171450"/>
                  <wp:effectExtent l="0" t="0" r="9525" b="0"/>
                  <wp:docPr id="339" name="图片 3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" name="图片 339"/>
                          <pic:cNvPicPr>
                            <a:picLocks noChangeAspect="1"/>
                          </pic:cNvPicPr>
                        </pic:nvPicPr>
                        <pic:blipFill>
                          <a:blip r:embed="rId1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32" cy="171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＝4 。  分析: 4和4合起来是8，所以 </w:t>
            </w:r>
            <w:r>
              <w:drawing>
                <wp:inline distT="0" distB="0" distL="0" distR="0">
                  <wp:extent cx="180975" cy="171450"/>
                  <wp:effectExtent l="0" t="0" r="9525" b="0"/>
                  <wp:docPr id="340" name="图片 3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" name="图片 340"/>
                          <pic:cNvPicPr>
                            <a:picLocks noChangeAspect="1"/>
                          </pic:cNvPicPr>
                        </pic:nvPicPr>
                        <pic:blipFill>
                          <a:blip r:embed="rId1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32" cy="171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＝4 ，即可解答。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认识8和9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097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2597150" cy="238125"/>
                  <wp:effectExtent l="0" t="0" r="12700" b="9525"/>
                  <wp:docPr id="341" name="图片 341" descr="$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1" name="图片 341" descr="$o.png"/>
                          <pic:cNvPicPr>
                            <a:picLocks noChangeAspect="1"/>
                          </pic:cNvPicPr>
                        </pic:nvPicPr>
                        <pic:blipFill>
                          <a:blip r:embed="rId1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366" cy="238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，不正确的是（     ）。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10－9 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9－8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8－7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4－2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解答：10－9＝1,9－8＝1,8－7＝1，4－2＝2，故选D。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 xml:space="preserve">分析: 把 </w:t>
            </w:r>
            <w:r>
              <w:drawing>
                <wp:inline distT="0" distB="0" distL="0" distR="0">
                  <wp:extent cx="696595" cy="238125"/>
                  <wp:effectExtent l="0" t="0" r="8255" b="9525"/>
                  <wp:docPr id="344" name="图片 344" descr="$B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" name="图片 344" descr="$BG.png"/>
                          <pic:cNvPicPr>
                            <a:picLocks noChangeAspect="1"/>
                          </pic:cNvPicPr>
                        </pic:nvPicPr>
                        <pic:blipFill>
                          <a:blip r:embed="rId1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090" cy="238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看成是一个整体，所有这样的整体都等于1，算出得数验证即可。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认识8和9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098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小鸡和小兔谁多谁少？</w:t>
            </w:r>
            <w:r>
              <w:br w:type="textWrapping"/>
            </w:r>
            <w:r>
              <w:drawing>
                <wp:inline distT="0" distB="0" distL="0" distR="0">
                  <wp:extent cx="2376805" cy="1489710"/>
                  <wp:effectExtent l="0" t="0" r="4445" b="15240"/>
                  <wp:docPr id="345" name="图片 3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5" name="图片 345"/>
                          <pic:cNvPicPr>
                            <a:picLocks noChangeAspect="1"/>
                          </pic:cNvPicPr>
                        </pic:nvPicPr>
                        <pic:blipFill>
                          <a:blip r:embed="rId1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805" cy="1489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小鸡比小兔多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一样多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小兔比小鸡多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第三单元：1~5的认识和加减法1--5的认识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099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跟下图匹配的是哪个选项？</w:t>
            </w:r>
            <w:r>
              <w:br w:type="textWrapping"/>
            </w:r>
            <w:r>
              <w:drawing>
                <wp:inline distT="0" distB="0" distL="0" distR="0">
                  <wp:extent cx="2759075" cy="2176780"/>
                  <wp:effectExtent l="0" t="0" r="3175" b="13970"/>
                  <wp:docPr id="346" name="图片 3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图片 346"/>
                          <pic:cNvPicPr>
                            <a:picLocks noChangeAspect="1"/>
                          </pic:cNvPicPr>
                        </pic:nvPicPr>
                        <pic:blipFill>
                          <a:blip r:embed="rId1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9697" cy="2177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5＞4 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5＝5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6＞5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略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认识6和7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比8小的数是（        ）。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7在8的前面，比8小，9和10 字8的后面，比8大。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故选：C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认识8和9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比3大比8小的数有（           ）。        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4、5、 6、 7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5、6、 7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4、5、7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比3大比8小的数就是排在3后面的，8前面的所有数，即4、 5、 6、 7。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故答案为：A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认识8和9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看数涂一涂，（           ）涂的对。        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1126490" cy="944880"/>
                  <wp:effectExtent l="0" t="0" r="16510" b="7620"/>
                  <wp:docPr id="349" name="图片 3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9" name="图片 349"/>
                          <pic:cNvPicPr>
                            <a:picLocks noChangeAspect="1"/>
                          </pic:cNvPicPr>
                        </pic:nvPicPr>
                        <pic:blipFill>
                          <a:blip r:embed="rId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6795" cy="945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1145540" cy="935355"/>
                  <wp:effectExtent l="0" t="0" r="16510" b="17145"/>
                  <wp:docPr id="350" name="图片 3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图片 350"/>
                          <pic:cNvPicPr>
                            <a:picLocks noChangeAspect="1"/>
                          </pic:cNvPicPr>
                        </pic:nvPicPr>
                        <pic:blipFill>
                          <a:blip r:embed="rId1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5896" cy="935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1202690" cy="935355"/>
                  <wp:effectExtent l="0" t="0" r="16510" b="17145"/>
                  <wp:docPr id="352" name="图片 3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图片 352"/>
                          <pic:cNvPicPr>
                            <a:picLocks noChangeAspect="1"/>
                          </pic:cNvPicPr>
                        </pic:nvPicPr>
                        <pic:blipFill>
                          <a:blip r:embed="rId1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3185" cy="935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A少涂了2个圆，C少涂了一个圆，只有B涂的完整。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认识8和9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比一比，最多的是（          ）。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916305" cy="381635"/>
                  <wp:effectExtent l="0" t="0" r="17145" b="18415"/>
                  <wp:docPr id="353" name="图片 3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" name="图片 353"/>
                          <pic:cNvPicPr>
                            <a:picLocks noChangeAspect="1"/>
                          </pic:cNvPicPr>
                        </pic:nvPicPr>
                        <pic:blipFill>
                          <a:blip r:embed="rId1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6711" cy="381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1145540" cy="506095"/>
                  <wp:effectExtent l="0" t="0" r="16510" b="8255"/>
                  <wp:docPr id="355" name="图片 3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5" name="图片 355"/>
                          <pic:cNvPicPr>
                            <a:picLocks noChangeAspect="1"/>
                          </pic:cNvPicPr>
                        </pic:nvPicPr>
                        <pic:blipFill>
                          <a:blip r:embed="rId1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5896" cy="506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1040765" cy="448310"/>
                  <wp:effectExtent l="0" t="0" r="6985" b="8890"/>
                  <wp:docPr id="357" name="图片 3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7" name="图片 357"/>
                          <pic:cNvPicPr>
                            <a:picLocks noChangeAspect="1"/>
                          </pic:cNvPicPr>
                        </pic:nvPicPr>
                        <pic:blipFill>
                          <a:blip r:embed="rId1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0854" cy="448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A是6个羽毛球，B是8个足球，C是7个篮球，B最多。 故选：B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认识8和9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一个数，十位和个位上的数都是1，这个数是（    ）。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根据已知，一个数，十位和个位上的数都是1，也就是有1个十和1个一，1个十就在十位上写1，1个一就在个位上写1，所以这个数是11。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</w:rPr>
              <w:t>第六单元：11-20各数的认识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认识11~20以内的数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8－5＋3＝（      ）。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8减5得3，3加3得6。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故选：B。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加减混合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用同样长的小棒摆成1个四边形，最少用（   ）根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根据整数的加法和减法，用同样长的小棒摆成1个四边形，最少用4根。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第三单元：1~5的认识和加减法1--5的认识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8能分成1和（    ）。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8能分成1和7。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认识8和9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3＋4－2＝（    ）。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3加4得7，7减2得5。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故选：C。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加减混合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数一数，图中表示（    ）。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 xml:space="preserve">   </w:t>
            </w:r>
            <w:r>
              <w:drawing>
                <wp:inline distT="0" distB="0" distL="0" distR="0">
                  <wp:extent cx="982980" cy="706120"/>
                  <wp:effectExtent l="0" t="0" r="7620" b="17780"/>
                  <wp:docPr id="358" name="图片 3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" name="图片 358"/>
                          <pic:cNvPicPr>
                            <a:picLocks noChangeAspect="1"/>
                          </pic:cNvPicPr>
                        </pic:nvPicPr>
                        <pic:blipFill>
                          <a:blip r:embed="rId1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3564" cy="706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一个一个地数，图中共有10个稻穗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认识8和9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110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9能分成4和（    ）。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9能分成4和5。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认识8和9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111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7后面连续三个数是（         ）。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7、 8 、9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8、  9 、 10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6、 7、 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7后面连续三个数是8、 9 、10。故答案为：B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认识6和7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112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与9相邻的两个数是（          ）。        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7、 8           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8、  9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8、 10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9前面的数是8，后面的数是10，故选：C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认识8和9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113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看图，下面的算式正确的是（　　　）。</w:t>
            </w:r>
            <w:r>
              <w:br w:type="textWrapping"/>
            </w:r>
            <w:r>
              <w:drawing>
                <wp:inline distT="0" distB="0" distL="0" distR="0">
                  <wp:extent cx="2654300" cy="1202690"/>
                  <wp:effectExtent l="0" t="0" r="12700" b="16510"/>
                  <wp:docPr id="363" name="图片 3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" name="图片 363"/>
                          <pic:cNvPicPr>
                            <a:picLocks noChangeAspect="1"/>
                          </pic:cNvPicPr>
                        </pic:nvPicPr>
                        <pic:blipFill>
                          <a:blip r:embed="rId1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4656" cy="120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      </w:t>
            </w:r>
            <w:r>
              <w:drawing>
                <wp:inline distT="0" distB="0" distL="0" distR="0">
                  <wp:extent cx="1193165" cy="572770"/>
                  <wp:effectExtent l="0" t="0" r="6985" b="17780"/>
                  <wp:docPr id="364" name="图片 3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图片 364"/>
                          <pic:cNvPicPr>
                            <a:picLocks noChangeAspect="1"/>
                          </pic:cNvPicPr>
                        </pic:nvPicPr>
                        <pic:blipFill>
                          <a:blip r:embed="rId1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3648" cy="572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9＋2＝11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7＋2＝9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9－2＝7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7－2＝5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根据图意，原来有9个脸谱，又拿来2个，所以一共有9＋2＝11个脸谱。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故答案为：A。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第八单元：20以内的进位加减法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9加几的计算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114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比一比谁重（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1565910" cy="830580"/>
                  <wp:effectExtent l="0" t="0" r="15240" b="7620"/>
                  <wp:docPr id="365" name="图片 3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5" name="图片 365"/>
                          <pic:cNvPicPr>
                            <a:picLocks noChangeAspect="1"/>
                          </pic:cNvPicPr>
                        </pic:nvPicPr>
                        <pic:blipFill>
                          <a:blip r:embed="rId1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6062" cy="830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1670685" cy="868680"/>
                  <wp:effectExtent l="0" t="0" r="5715" b="7620"/>
                  <wp:docPr id="367" name="图片 3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7" name="图片 367"/>
                          <pic:cNvPicPr>
                            <a:picLocks noChangeAspect="1"/>
                          </pic:cNvPicPr>
                        </pic:nvPicPr>
                        <pic:blipFill>
                          <a:blip r:embed="rId1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104" cy="868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无法比较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左边有6个苹果，右边有5个苹果，6比5大，所以左边总的苹果比右边总的苹果重。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认识6和7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115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>数一数，图中表示（   ）。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 xml:space="preserve">   </w:t>
            </w:r>
            <w:r>
              <w:drawing>
                <wp:inline distT="0" distB="0" distL="0" distR="0">
                  <wp:extent cx="2339340" cy="553720"/>
                  <wp:effectExtent l="0" t="0" r="3810" b="17780"/>
                  <wp:docPr id="368" name="图片 3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" name="图片 368"/>
                          <pic:cNvPicPr>
                            <a:picLocks noChangeAspect="1"/>
                          </pic:cNvPicPr>
                        </pic:nvPicPr>
                        <pic:blipFill>
                          <a:blip r:embed="rId1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543" cy="553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根据基数的意义，基数表示物体的多少。图中表示星星数量的多少是8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故选：D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认识8和9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116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下面的算式正确的是（　　　　）。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 xml:space="preserve">   </w:t>
            </w:r>
            <w:r>
              <w:drawing>
                <wp:inline distT="0" distB="0" distL="0" distR="0">
                  <wp:extent cx="1976120" cy="773430"/>
                  <wp:effectExtent l="0" t="0" r="5080" b="762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6666" cy="773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　　　　 </w:t>
            </w:r>
            <w:r>
              <w:drawing>
                <wp:inline distT="0" distB="0" distL="0" distR="0">
                  <wp:extent cx="1346200" cy="763905"/>
                  <wp:effectExtent l="0" t="0" r="6350" b="1714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6429" cy="763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9－8＝1      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9－1＝8    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9＋8＝17 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8＋1＝9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根据图意，有9个红篮球，8个紫篮球，一共有9＋8＝17个篮球。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故选：C。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第八单元：20以内的进位加减法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9加几的计算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117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3前面的数是（    ）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根据数的顺序，3的前面是2。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第三单元：1~5的认识和加减法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1--5的大小比较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118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下面的算式正确的是（　　　　）。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 xml:space="preserve">  </w:t>
            </w:r>
            <w:r>
              <w:drawing>
                <wp:inline distT="0" distB="0" distL="0" distR="0">
                  <wp:extent cx="1670685" cy="782955"/>
                  <wp:effectExtent l="0" t="0" r="5715" b="1714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1104" cy="783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　　　 </w:t>
            </w:r>
            <w:r>
              <w:drawing>
                <wp:inline distT="0" distB="0" distL="0" distR="0">
                  <wp:extent cx="1021715" cy="782955"/>
                  <wp:effectExtent l="0" t="0" r="6985" b="17145"/>
                  <wp:docPr id="85" name="图片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85"/>
                          <pic:cNvPicPr>
                            <a:picLocks noChangeAspect="1"/>
                          </pic:cNvPicPr>
                        </pic:nvPicPr>
                        <pic:blipFill>
                          <a:blip r:embed="rId1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1753" cy="783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2＋7＝9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3－2＝1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9＋7＝16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5－2＝3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根据图意，图中有9个冰激凌，又买来7个，一共有9＋7＝16个。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故选：C。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第八单元：20以内的进位加减法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9加几的计算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119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在括号里填上“＞”“＜”或“＝”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 xml:space="preserve">  8＋4（   ）13。 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&gt;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&lt;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=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根据已知，8＋4＝12，12＜13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故答案为：B。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第八单元：20以内的进位加减法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8  7  6加几的运算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120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下面的算式正确的是（      ）。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 xml:space="preserve">   </w:t>
            </w:r>
            <w:r>
              <w:drawing>
                <wp:inline distT="0" distB="0" distL="0" distR="0">
                  <wp:extent cx="2214880" cy="887730"/>
                  <wp:effectExtent l="0" t="0" r="13970" b="7620"/>
                  <wp:docPr id="164" name="图片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图片 164"/>
                          <pic:cNvPicPr>
                            <a:picLocks noChangeAspect="1"/>
                          </pic:cNvPicPr>
                        </pic:nvPicPr>
                        <pic:blipFill>
                          <a:blip r:embed="rId1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5401" cy="888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　　　　　 </w:t>
            </w:r>
            <w:r>
              <w:drawing>
                <wp:inline distT="0" distB="0" distL="0" distR="0">
                  <wp:extent cx="1365250" cy="935355"/>
                  <wp:effectExtent l="0" t="0" r="6350" b="17145"/>
                  <wp:docPr id="241" name="图片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1" name="图片 241"/>
                          <pic:cNvPicPr>
                            <a:picLocks noChangeAspect="1"/>
                          </pic:cNvPicPr>
                        </pic:nvPicPr>
                        <pic:blipFill>
                          <a:blip r:embed="rId1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5529" cy="935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3＋6＝9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9＋6＝15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9－6＝3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9－3＝6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根据图意，左边有9个按钮，右边有6个，所以一共有9＋6＝15个。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故选：B。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第八单元：20以内的进位加减法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9加几的计算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121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下图表示（    ）。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 xml:space="preserve">   </w:t>
            </w:r>
            <w:r>
              <w:drawing>
                <wp:inline distT="0" distB="0" distL="0" distR="0">
                  <wp:extent cx="2129155" cy="744220"/>
                  <wp:effectExtent l="0" t="0" r="4445" b="17780"/>
                  <wp:docPr id="246" name="图片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图片 246"/>
                          <pic:cNvPicPr>
                            <a:picLocks noChangeAspect="1"/>
                          </pic:cNvPicPr>
                        </pic:nvPicPr>
                        <pic:blipFill>
                          <a:blip r:embed="rId1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9460" cy="74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4＋7＝11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7－4＝3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7－3＝4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根据图意，可知原来有4只企鹅，又来了7只，求一共有多少只企鹅。所以一共有4＋7＝11只企鹅。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故选：A。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第八单元：20以内的进位加减法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8  7  6加几的运算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122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一个数，个位上的数字比十位上的数字多2，这个数是（    ）。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 A选项20，个位上的数字是0，十位上的数字是2，所以个位上的数字不比十位上的数字多2；B选项13，个位上的数字是3，十位上的数字是1，3减1等于2，所以13中个位上的数字比十位上的数字多2；C选项12，个位上是2，十位上是1，2减1得1，所以12也不符合个位上的数字比十位上的数字多2这个要求。所以只有B选项符合要求。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故选：B。本题是考查整数的认识。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</w:rPr>
              <w:t>第六单元：11-20各数的认识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认识11~20以内的数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123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明明跳绳，第一次跳了4个，第二次跳了7个，两次一共跳了（    ）个。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根据已知，明明跳绳第一次跳了4个，第二次跳了7个，求两次一共跳了多少个，也就是4＋7＝11个。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故答案为：D。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第八单元：20以内的进位加减法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8  7  6加几的运算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124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下面的算式正确的是（    ）。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 xml:space="preserve">    </w:t>
            </w:r>
            <w:r>
              <w:drawing>
                <wp:inline distT="0" distB="0" distL="0" distR="0">
                  <wp:extent cx="1861820" cy="973455"/>
                  <wp:effectExtent l="0" t="0" r="5080" b="17145"/>
                  <wp:docPr id="257" name="图片 2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" name="图片 257"/>
                          <pic:cNvPicPr>
                            <a:picLocks noChangeAspect="1"/>
                          </pic:cNvPicPr>
                        </pic:nvPicPr>
                        <pic:blipFill>
                          <a:blip r:embed="rId1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2087" cy="974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5－6＝2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5＋6＝11 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6 －1＝5 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5＋1＝6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根据已知，一片树叶上有5只七星瓢虫，另一片树叶上有6只七星瓢虫，所以一共有5＋6＝11只瓢虫。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故答案为：B。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第八单元：20以内的进位加减法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8  7  6加几的运算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125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下面和17最接近的数是（    ）。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下面和17最接近的数是18。【分析】根据数的顺序，……15、16、17、18、19……，所以选项中和17最接近的数是18。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</w:rPr>
              <w:t>第六单元：11-20各数的认识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认识11~20以内的数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126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（     ）比16多1。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根据已知，（）比16多1。也就是求比16多1的数，比16多1的数也就是16＋1＝17。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故选：C。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</w:rPr>
              <w:t>第六单元：11-20各数的认识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认识11~20以内的数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127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219075" cy="219075"/>
                  <wp:effectExtent l="0" t="0" r="9525" b="9525"/>
                  <wp:docPr id="261" name="图片 2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1" name="图片 261"/>
                          <pic:cNvPicPr>
                            <a:picLocks noChangeAspect="1"/>
                          </pic:cNvPicPr>
                        </pic:nvPicPr>
                        <pic:blipFill>
                          <a:blip r:embed="rId1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634" cy="219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比 </w:t>
            </w:r>
            <w:r>
              <w:drawing>
                <wp:inline distT="0" distB="0" distL="0" distR="0">
                  <wp:extent cx="190500" cy="247650"/>
                  <wp:effectExtent l="0" t="0" r="0" b="0"/>
                  <wp:docPr id="262" name="图片 2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图片 262"/>
                          <pic:cNvPicPr>
                            <a:picLocks noChangeAspect="1"/>
                          </pic:cNvPicPr>
                        </pic:nvPicPr>
                        <pic:blipFill>
                          <a:blip r:embed="rId1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983" cy="248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多（       ）个。</w:t>
            </w:r>
            <w:r>
              <w:br w:type="textWrapping"/>
            </w:r>
            <w:r>
              <w:drawing>
                <wp:inline distT="0" distB="0" distL="0" distR="0">
                  <wp:extent cx="2205355" cy="610870"/>
                  <wp:effectExtent l="0" t="0" r="4445" b="17780"/>
                  <wp:docPr id="264" name="图片 2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图片 264"/>
                          <pic:cNvPicPr>
                            <a:picLocks noChangeAspect="1"/>
                          </pic:cNvPicPr>
                        </pic:nvPicPr>
                        <pic:blipFill>
                          <a:blip r:embed="rId2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5850" cy="611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 </w:t>
            </w:r>
            <w:r>
              <w:drawing>
                <wp:inline distT="0" distB="0" distL="0" distR="0">
                  <wp:extent cx="219075" cy="219075"/>
                  <wp:effectExtent l="0" t="0" r="9525" b="9525"/>
                  <wp:docPr id="265" name="图片 2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图片 265"/>
                          <pic:cNvPicPr>
                            <a:picLocks noChangeAspect="1"/>
                          </pic:cNvPicPr>
                        </pic:nvPicPr>
                        <pic:blipFill>
                          <a:blip r:embed="rId1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634" cy="219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比 </w:t>
            </w:r>
            <w:r>
              <w:drawing>
                <wp:inline distT="0" distB="0" distL="0" distR="0">
                  <wp:extent cx="190500" cy="247650"/>
                  <wp:effectExtent l="0" t="0" r="0" b="0"/>
                  <wp:docPr id="267" name="图片 2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7" name="图片 267"/>
                          <pic:cNvPicPr>
                            <a:picLocks noChangeAspect="1"/>
                          </pic:cNvPicPr>
                        </pic:nvPicPr>
                        <pic:blipFill>
                          <a:blip r:embed="rId1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983" cy="248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多4个。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故选：B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 xml:space="preserve">分析:图中 </w:t>
            </w:r>
            <w:r>
              <w:drawing>
                <wp:inline distT="0" distB="0" distL="0" distR="0">
                  <wp:extent cx="219075" cy="219075"/>
                  <wp:effectExtent l="0" t="0" r="9525" b="9525"/>
                  <wp:docPr id="268" name="图片 2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图片 268"/>
                          <pic:cNvPicPr>
                            <a:picLocks noChangeAspect="1"/>
                          </pic:cNvPicPr>
                        </pic:nvPicPr>
                        <pic:blipFill>
                          <a:blip r:embed="rId1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634" cy="219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和 </w:t>
            </w:r>
            <w:r>
              <w:drawing>
                <wp:inline distT="0" distB="0" distL="0" distR="0">
                  <wp:extent cx="190500" cy="247650"/>
                  <wp:effectExtent l="0" t="0" r="0" b="0"/>
                  <wp:docPr id="269" name="图片 2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" name="图片 269"/>
                          <pic:cNvPicPr>
                            <a:picLocks noChangeAspect="1"/>
                          </pic:cNvPicPr>
                        </pic:nvPicPr>
                        <pic:blipFill>
                          <a:blip r:embed="rId1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983" cy="248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是一一对应摆放的，苹果多出来的部分是4个，即可解答。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认识8和9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128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我个位上的数是7，十位上的数比个位上的数少6，我是（     ）。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我个位上的数是7，十位上的数比个位上的数少6，我是17。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</w:rPr>
              <w:t>第六单元：11-20各数的认识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认识11~20以内的数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129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5＋（    ）－6＝4。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根据已知 5＋（ ）－6＝4，可以先想几减6等于4，根据数的分合法，10能分成4和6，所以10减6等于4，所以5＋（ ）应该等于10，根据数的分合法，10能分成5和5，所以5加5等于10，所以括号中应填5。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加减混合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130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列式不正确的是（        ）。  </w:t>
            </w:r>
            <w:r>
              <w:drawing>
                <wp:inline distT="0" distB="0" distL="0" distR="0">
                  <wp:extent cx="2406015" cy="677545"/>
                  <wp:effectExtent l="0" t="0" r="13335" b="8255"/>
                  <wp:docPr id="271" name="图片 2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" name="图片 271"/>
                          <pic:cNvPicPr>
                            <a:picLocks noChangeAspect="1"/>
                          </pic:cNvPicPr>
                        </pic:nvPicPr>
                        <pic:blipFill>
                          <a:blip r:embed="rId2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6383" cy="677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4－3＝1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5＋3＝8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8－5＝3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8－3＝5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4－3＝1不符合图意，故选A。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第三单元：1~5的认识和加减法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减法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131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5+0和下面哪个算式的数相等。（       ）        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2+1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2+2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5-0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A. 2+1=3 ，B.2+2 =4，C. 5-0=5，故选：C。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第三单元：1~5的认识和加减法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减法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132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看图列式正确的是（        ）。  </w:t>
            </w:r>
            <w:r>
              <w:drawing>
                <wp:inline distT="0" distB="0" distL="0" distR="0">
                  <wp:extent cx="1422400" cy="830580"/>
                  <wp:effectExtent l="0" t="0" r="6350" b="7620"/>
                  <wp:docPr id="277" name="图片 277" descr="$qrhqd{vug3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7" name="图片 277" descr="$qrhqd{vug3c.png"/>
                          <pic:cNvPicPr>
                            <a:picLocks noChangeAspect="1"/>
                          </pic:cNvPicPr>
                        </pic:nvPicPr>
                        <pic:blipFill>
                          <a:blip r:embed="rId2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819" cy="830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2+2=4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2-2=0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4-2=2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4-2=2，故选：C。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第三单元：1~5的认识和加减法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减法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133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哪副图列式为：5-3=2？（    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1336675" cy="782955"/>
                  <wp:effectExtent l="0" t="0" r="15875" b="17145"/>
                  <wp:docPr id="283" name="图片 2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" name="图片 283"/>
                          <pic:cNvPicPr>
                            <a:picLocks noChangeAspect="1"/>
                          </pic:cNvPicPr>
                        </pic:nvPicPr>
                        <pic:blipFill>
                          <a:blip r:embed="rId2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6878" cy="783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1231265" cy="610870"/>
                  <wp:effectExtent l="0" t="0" r="6985" b="17780"/>
                  <wp:docPr id="280" name="图片 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图片 280"/>
                          <pic:cNvPicPr>
                            <a:picLocks noChangeAspect="1"/>
                          </pic:cNvPicPr>
                        </pic:nvPicPr>
                        <pic:blipFill>
                          <a:blip r:embed="rId2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1837" cy="611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1231265" cy="715645"/>
                  <wp:effectExtent l="0" t="0" r="6985" b="8255"/>
                  <wp:docPr id="294" name="图片 2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图片 294"/>
                          <pic:cNvPicPr>
                            <a:picLocks noChangeAspect="1"/>
                          </pic:cNvPicPr>
                        </pic:nvPicPr>
                        <pic:blipFill>
                          <a:blip r:embed="rId2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1837" cy="716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5只小鸟，飞走3只，还剩2只，列式为：5-3=2 ，故选：B。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第三单元：1~5的认识和加减法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减法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134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973455" cy="295910"/>
                  <wp:effectExtent l="0" t="0" r="17145" b="8890"/>
                  <wp:docPr id="295" name="图片 2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" name="图片 295"/>
                          <pic:cNvPicPr>
                            <a:picLocks noChangeAspect="1"/>
                          </pic:cNvPicPr>
                        </pic:nvPicPr>
                        <pic:blipFill>
                          <a:blip r:embed="rId2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014" cy="296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，  </w:t>
            </w:r>
            <w:r>
              <w:drawing>
                <wp:inline distT="0" distB="0" distL="0" distR="0">
                  <wp:extent cx="257810" cy="228600"/>
                  <wp:effectExtent l="0" t="0" r="8890" b="0"/>
                  <wp:docPr id="297" name="图片 2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" name="图片 297"/>
                          <pic:cNvPicPr>
                            <a:picLocks noChangeAspect="1"/>
                          </pic:cNvPicPr>
                        </pic:nvPicPr>
                        <pic:blipFill>
                          <a:blip r:embed="rId2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23" cy="22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里可以填几？不正确的是（       ）。        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5-5=0 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4-4=0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0+0=0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3-2=0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3-2=1，故选：D。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第三单元：1~5的认识和加减法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减法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135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下面的算式正确的是 （）。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 xml:space="preserve">   </w:t>
            </w:r>
            <w:r>
              <w:drawing>
                <wp:inline distT="0" distB="0" distL="0" distR="0">
                  <wp:extent cx="1880870" cy="925830"/>
                  <wp:effectExtent l="0" t="0" r="5080" b="7620"/>
                  <wp:docPr id="302" name="图片 3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图片 302"/>
                          <pic:cNvPicPr>
                            <a:picLocks noChangeAspect="1"/>
                          </pic:cNvPicPr>
                        </pic:nvPicPr>
                        <pic:blipFill>
                          <a:blip r:embed="rId2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1175" cy="926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　　　　 </w:t>
            </w:r>
            <w:r>
              <w:drawing>
                <wp:inline distT="0" distB="0" distL="0" distR="0">
                  <wp:extent cx="982980" cy="906780"/>
                  <wp:effectExtent l="0" t="0" r="7620" b="7620"/>
                  <wp:docPr id="303" name="图片 3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" name="图片 303"/>
                          <pic:cNvPicPr>
                            <a:picLocks noChangeAspect="1"/>
                          </pic:cNvPicPr>
                        </pic:nvPicPr>
                        <pic:blipFill>
                          <a:blip r:embed="rId2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3564" cy="907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9－4＝5    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5－4＝1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9 ＋4＝13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5＋4＝9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根据图意，原来画了9个月亮，后来又画了4个，一共有9 ＋4＝13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故答案为：C。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第八单元：20以内的进位加减法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9加几的计算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136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下面的算式正确的是（    ）。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 xml:space="preserve">   </w:t>
            </w:r>
            <w:r>
              <w:drawing>
                <wp:inline distT="0" distB="0" distL="0" distR="0">
                  <wp:extent cx="1736090" cy="850900"/>
                  <wp:effectExtent l="0" t="0" r="16510" b="6350"/>
                  <wp:docPr id="309" name="图片 3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9" name="图片 309"/>
                          <pic:cNvPicPr>
                            <a:picLocks noChangeAspect="1"/>
                          </pic:cNvPicPr>
                        </pic:nvPicPr>
                        <pic:blipFill>
                          <a:blip r:embed="rId2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6090" cy="85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　　　 </w:t>
            </w:r>
            <w:r>
              <w:drawing>
                <wp:inline distT="0" distB="0" distL="0" distR="0">
                  <wp:extent cx="1034415" cy="955040"/>
                  <wp:effectExtent l="0" t="0" r="13335" b="16510"/>
                  <wp:docPr id="310" name="图片 3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图片 310"/>
                          <pic:cNvPicPr>
                            <a:picLocks noChangeAspect="1"/>
                          </pic:cNvPicPr>
                        </pic:nvPicPr>
                        <pic:blipFill>
                          <a:blip r:embed="rId2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4415" cy="955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9＋3＝12   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9－3＝6 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6＋3＝9 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6－3＝3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根据图意，原来有9个电话，又买来3个，一共有9＋3＝12个。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故选：A。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第八单元：20以内的进位加减法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9加几的计算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137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下面的算式正确的是（    ）。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 xml:space="preserve">   </w:t>
            </w:r>
            <w:r>
              <w:drawing>
                <wp:inline distT="0" distB="0" distL="0" distR="0">
                  <wp:extent cx="2138680" cy="1116965"/>
                  <wp:effectExtent l="0" t="0" r="13970" b="6985"/>
                  <wp:docPr id="312" name="图片 3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图片 312"/>
                          <pic:cNvPicPr>
                            <a:picLocks noChangeAspect="1"/>
                          </pic:cNvPicPr>
                        </pic:nvPicPr>
                        <pic:blipFill>
                          <a:blip r:embed="rId2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010" cy="1117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　　　　 </w:t>
            </w:r>
            <w:r>
              <w:drawing>
                <wp:inline distT="0" distB="0" distL="0" distR="0">
                  <wp:extent cx="1575435" cy="1059815"/>
                  <wp:effectExtent l="0" t="0" r="5715" b="6985"/>
                  <wp:docPr id="325" name="图片 3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5" name="图片 325"/>
                          <pic:cNvPicPr>
                            <a:picLocks noChangeAspect="1"/>
                          </pic:cNvPicPr>
                        </pic:nvPicPr>
                        <pic:blipFill>
                          <a:blip r:embed="rId2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5613" cy="105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4＋5＝9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9－5＝4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9－4＝5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9＋5＝14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根据图意，图中原来有9个锥子，又拿来5个，一共有9＋5＝14个锥子。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故选：D。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第八单元：20以内的进位加减法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9加几的计算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138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下面的算式正确的是（　　　　）。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 xml:space="preserve">    </w:t>
            </w:r>
            <w:r>
              <w:drawing>
                <wp:inline distT="0" distB="0" distL="0" distR="0">
                  <wp:extent cx="1632585" cy="782955"/>
                  <wp:effectExtent l="0" t="0" r="5715" b="17145"/>
                  <wp:docPr id="326" name="图片 3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图片 326"/>
                          <pic:cNvPicPr>
                            <a:picLocks noChangeAspect="1"/>
                          </pic:cNvPicPr>
                        </pic:nvPicPr>
                        <pic:blipFill>
                          <a:blip r:embed="rId2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2903" cy="783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　　　　 </w:t>
            </w:r>
            <w:r>
              <w:drawing>
                <wp:inline distT="0" distB="0" distL="0" distR="0">
                  <wp:extent cx="1470025" cy="773430"/>
                  <wp:effectExtent l="0" t="0" r="15875" b="7620"/>
                  <wp:docPr id="327" name="图片 3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7" name="图片 327"/>
                          <pic:cNvPicPr>
                            <a:picLocks noChangeAspect="1"/>
                          </pic:cNvPicPr>
                        </pic:nvPicPr>
                        <pic:blipFill>
                          <a:blip r:embed="rId2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0571" cy="773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9－9＝0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9＋9＝18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3－2＝1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根据图意，有9个绿五角星，9个红五角星，求一共的五角星列算式为：9＋9＝18。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故选：B。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第八单元：20以内的进位加减法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9加几的计算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139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下面花朵一样的是（      ）。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830580" cy="944880"/>
                  <wp:effectExtent l="0" t="0" r="7620" b="7620"/>
                  <wp:docPr id="330" name="图片 3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图片 330"/>
                          <pic:cNvPicPr>
                            <a:picLocks noChangeAspect="1"/>
                          </pic:cNvPicPr>
                        </pic:nvPicPr>
                        <pic:blipFill>
                          <a:blip r:embed="rId2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0771" cy="945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849630" cy="925830"/>
                  <wp:effectExtent l="0" t="0" r="7620" b="7620"/>
                  <wp:docPr id="331" name="图片 3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1" name="图片 331"/>
                          <pic:cNvPicPr>
                            <a:picLocks noChangeAspect="1"/>
                          </pic:cNvPicPr>
                        </pic:nvPicPr>
                        <pic:blipFill>
                          <a:blip r:embed="rId2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9871" cy="926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916305" cy="992505"/>
                  <wp:effectExtent l="0" t="0" r="17145" b="17145"/>
                  <wp:docPr id="333" name="图片 3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3" name="图片 333"/>
                          <pic:cNvPicPr>
                            <a:picLocks noChangeAspect="1"/>
                          </pic:cNvPicPr>
                        </pic:nvPicPr>
                        <pic:blipFill>
                          <a:blip r:embed="rId2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6711" cy="99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849630" cy="925830"/>
                  <wp:effectExtent l="0" t="0" r="7620" b="7620"/>
                  <wp:docPr id="335" name="图片 3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5" name="图片 335"/>
                          <pic:cNvPicPr>
                            <a:picLocks noChangeAspect="1"/>
                          </pic:cNvPicPr>
                        </pic:nvPicPr>
                        <pic:blipFill>
                          <a:blip r:embed="rId2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9871" cy="926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849630" cy="925830"/>
                  <wp:effectExtent l="0" t="0" r="7620" b="7620"/>
                  <wp:docPr id="342" name="图片 3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" name="图片 342"/>
                          <pic:cNvPicPr>
                            <a:picLocks noChangeAspect="1"/>
                          </pic:cNvPicPr>
                        </pic:nvPicPr>
                        <pic:blipFill>
                          <a:blip r:embed="rId2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9871" cy="926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802005" cy="1078865"/>
                  <wp:effectExtent l="0" t="0" r="17145" b="6985"/>
                  <wp:docPr id="343" name="图片 3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" name="图片 343"/>
                          <pic:cNvPicPr>
                            <a:picLocks noChangeAspect="1"/>
                          </pic:cNvPicPr>
                        </pic:nvPicPr>
                        <pic:blipFill>
                          <a:blip r:embed="rId2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132" cy="1079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830580" cy="944880"/>
                  <wp:effectExtent l="0" t="0" r="7620" b="7620"/>
                  <wp:docPr id="348" name="图片 3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图片 348"/>
                          <pic:cNvPicPr>
                            <a:picLocks noChangeAspect="1"/>
                          </pic:cNvPicPr>
                        </pic:nvPicPr>
                        <pic:blipFill>
                          <a:blip r:embed="rId2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0771" cy="945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802005" cy="1078865"/>
                  <wp:effectExtent l="0" t="0" r="17145" b="6985"/>
                  <wp:docPr id="351" name="图片 3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1" name="图片 351"/>
                          <pic:cNvPicPr>
                            <a:picLocks noChangeAspect="1"/>
                          </pic:cNvPicPr>
                        </pic:nvPicPr>
                        <pic:blipFill>
                          <a:blip r:embed="rId2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132" cy="1079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B中两盆都是6朵花。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认识6和7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140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一个数，它比15大，比19小，这个数不可能是（      ）。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比15大，比19小的数有16、 17、 18，不可能是19，即可解答。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</w:rPr>
              <w:t>第六单元：11-20各数的认识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认识11~20以内的数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141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8＋2＋3与7＋3＋3结果（        ）。        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不同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相同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无法比较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8＋2＋3＝13，7＋3＋3＝13，故选B。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连加连减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142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妈妈买了3千克苹果，2千克梨，又买了4千克的桃子，妈妈一共买了（     ）千克水果。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 3+2+4=9（千克），故选C。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连加连减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143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正确列式为（    ）。  </w:t>
            </w:r>
            <w:r>
              <w:drawing>
                <wp:inline distT="0" distB="0" distL="0" distR="0">
                  <wp:extent cx="2606675" cy="878205"/>
                  <wp:effectExtent l="0" t="0" r="3175" b="17145"/>
                  <wp:docPr id="354" name="图片 3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" name="图片 354"/>
                          <pic:cNvPicPr>
                            <a:picLocks noChangeAspect="1"/>
                          </pic:cNvPicPr>
                        </pic:nvPicPr>
                        <pic:blipFill>
                          <a:blip r:embed="rId2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6916" cy="878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7-4=3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 9-4=5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9-4-2=3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 9-4-2=3（只）答：岸上还剩3只鹅。故选：C。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连加连减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144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 xml:space="preserve">再放（       ）个是9个。  </w:t>
            </w:r>
            <w:r>
              <w:drawing>
                <wp:inline distT="0" distB="0" distL="0" distR="0">
                  <wp:extent cx="982980" cy="448310"/>
                  <wp:effectExtent l="0" t="0" r="7620" b="8890"/>
                  <wp:docPr id="356" name="图片 356" descr="$l0yef~[s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图片 356" descr="$l0yef~[sg.png"/>
                          <pic:cNvPicPr>
                            <a:picLocks noChangeAspect="1"/>
                          </pic:cNvPicPr>
                        </pic:nvPicPr>
                        <pic:blipFill>
                          <a:blip r:embed="rId2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3564" cy="448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图中已有3个，再放6个是9个，故选C。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8和9以内加减法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145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哪两张卡片合起来是7？ （  ）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992505" cy="830580"/>
                  <wp:effectExtent l="0" t="0" r="17145" b="7620"/>
                  <wp:docPr id="359" name="图片 3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" name="图片 359"/>
                          <pic:cNvPicPr>
                            <a:picLocks noChangeAspect="1"/>
                          </pic:cNvPicPr>
                        </pic:nvPicPr>
                        <pic:blipFill>
                          <a:blip r:embed="rId2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3115" cy="830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973455" cy="754380"/>
                  <wp:effectExtent l="0" t="0" r="17145" b="7620"/>
                  <wp:docPr id="361" name="图片 3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1" name="图片 361"/>
                          <pic:cNvPicPr>
                            <a:picLocks noChangeAspect="1"/>
                          </pic:cNvPicPr>
                        </pic:nvPicPr>
                        <pic:blipFill>
                          <a:blip r:embed="rId2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014" cy="754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drawing>
                <wp:inline distT="0" distB="0" distL="0" distR="0">
                  <wp:extent cx="887730" cy="849630"/>
                  <wp:effectExtent l="0" t="0" r="7620" b="7620"/>
                  <wp:docPr id="366" name="图片 3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" name="图片 366"/>
                          <pic:cNvPicPr>
                            <a:picLocks noChangeAspect="1"/>
                          </pic:cNvPicPr>
                        </pic:nvPicPr>
                        <pic:blipFill>
                          <a:blip r:embed="rId2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8073" cy="849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分别把A、B、C的每两张卡片上的数加起来，选出得数是7的,就是本题答案.3+4＝7.所以选C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6和7以内加减法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146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3＋3＋4＝（    ）。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3加3得6，6加4得10。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故答案为：D。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连加连减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147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10－3－7＝（    ）。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10－3－7＝0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连加连减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148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8－3＋5＝（    ）。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8减3得5，5加5得10。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故答案为：D。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加减混合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149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数一数，图中表示（   ）。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 xml:space="preserve">   </w:t>
            </w:r>
            <w:r>
              <w:drawing>
                <wp:inline distT="0" distB="0" distL="0" distR="0">
                  <wp:extent cx="925830" cy="706120"/>
                  <wp:effectExtent l="0" t="0" r="7620" b="17780"/>
                  <wp:docPr id="369" name="图片 3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9" name="图片 369"/>
                          <pic:cNvPicPr>
                            <a:picLocks noChangeAspect="1"/>
                          </pic:cNvPicPr>
                        </pic:nvPicPr>
                        <pic:blipFill>
                          <a:blip r:embed="rId2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6262" cy="706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根据基数的意义，基数表示物体的多少。图中表示头像的数量是1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故答案为：B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第三单元：1~5的认识和加减法1--5的认识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150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2＋8＝（     ）。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根据数的组成，2和8组成10，所以2＋8＝10。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故选：C。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连加连减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151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>数一数，图中表示（    ）。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 xml:space="preserve">  </w:t>
            </w:r>
            <w:r>
              <w:drawing>
                <wp:inline distT="0" distB="0" distL="0" distR="0">
                  <wp:extent cx="1116965" cy="734695"/>
                  <wp:effectExtent l="0" t="0" r="6985" b="8255"/>
                  <wp:docPr id="370" name="图片 3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图片 370"/>
                          <pic:cNvPicPr>
                            <a:picLocks noChangeAspect="1"/>
                          </pic:cNvPicPr>
                        </pic:nvPicPr>
                        <pic:blipFill>
                          <a:blip r:embed="rId2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7244" cy="735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根据基数的意义，基数表示物体的多少。图中表示花朵的数量的多少是7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故答案为：D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第五单元：6~10的认识和加减法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认识6和7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152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>数一数，下图中表示数字（     ）。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 xml:space="preserve">     </w:t>
            </w:r>
            <w:r>
              <w:drawing>
                <wp:inline distT="0" distB="0" distL="0" distR="0">
                  <wp:extent cx="1212215" cy="687070"/>
                  <wp:effectExtent l="0" t="0" r="6985" b="17780"/>
                  <wp:docPr id="371" name="图片 3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1" name="图片 371"/>
                          <pic:cNvPicPr>
                            <a:picLocks noChangeAspect="1"/>
                          </pic:cNvPicPr>
                        </pic:nvPicPr>
                        <pic:blipFill>
                          <a:blip r:embed="rId2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2736" cy="687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根据基数的意义，基数表示物体的多少。图中表示圆圈的数量是2。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故选：B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第三单元：1~5的认识和加减法1--5的认识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153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下图中，（   ）多？</w:t>
            </w:r>
            <w:r>
              <w:br w:type="textWrapping"/>
            </w:r>
            <w:r>
              <w:drawing>
                <wp:inline distT="0" distB="0" distL="0" distR="0">
                  <wp:extent cx="916305" cy="305435"/>
                  <wp:effectExtent l="0" t="0" r="17145" b="18415"/>
                  <wp:docPr id="372" name="图片 3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" name="图片 372"/>
                          <pic:cNvPicPr>
                            <a:picLocks noChangeAspect="1"/>
                          </pic:cNvPicPr>
                        </pic:nvPicPr>
                        <pic:blipFill>
                          <a:blip r:embed="rId2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6711" cy="30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 xml:space="preserve">    </w:t>
            </w:r>
            <w:r>
              <w:drawing>
                <wp:inline distT="0" distB="0" distL="0" distR="0">
                  <wp:extent cx="906780" cy="429260"/>
                  <wp:effectExtent l="0" t="0" r="7620" b="8890"/>
                  <wp:docPr id="373" name="图片 3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3" name="图片 373"/>
                          <pic:cNvPicPr>
                            <a:picLocks noChangeAspect="1"/>
                          </pic:cNvPicPr>
                        </pic:nvPicPr>
                        <pic:blipFill>
                          <a:blip r:embed="rId2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174" cy="429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草莓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香蕉 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无法确定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根据已知， </w:t>
            </w:r>
            <w:r>
              <w:drawing>
                <wp:inline distT="0" distB="0" distL="0" distR="0">
                  <wp:extent cx="257810" cy="295910"/>
                  <wp:effectExtent l="0" t="0" r="8890" b="8890"/>
                  <wp:docPr id="374" name="图片 3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" name="图片 374"/>
                          <pic:cNvPicPr>
                            <a:picLocks noChangeAspect="1"/>
                          </pic:cNvPicPr>
                        </pic:nvPicPr>
                        <pic:blipFill>
                          <a:blip r:embed="rId2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23" cy="296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和 </w:t>
            </w:r>
            <w:r>
              <w:drawing>
                <wp:inline distT="0" distB="0" distL="0" distR="0">
                  <wp:extent cx="238125" cy="400685"/>
                  <wp:effectExtent l="0" t="0" r="9525" b="18415"/>
                  <wp:docPr id="375" name="图片 3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5" name="图片 375"/>
                          <pic:cNvPicPr>
                            <a:picLocks noChangeAspect="1"/>
                          </pic:cNvPicPr>
                        </pic:nvPicPr>
                        <pic:blipFill>
                          <a:blip r:embed="rId2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35" cy="401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一对一对的对应比， </w:t>
            </w:r>
            <w:r>
              <w:drawing>
                <wp:inline distT="0" distB="0" distL="0" distR="0">
                  <wp:extent cx="257810" cy="295910"/>
                  <wp:effectExtent l="0" t="0" r="8890" b="8890"/>
                  <wp:docPr id="376" name="图片 3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" name="图片 376"/>
                          <pic:cNvPicPr>
                            <a:picLocks noChangeAspect="1"/>
                          </pic:cNvPicPr>
                        </pic:nvPicPr>
                        <pic:blipFill>
                          <a:blip r:embed="rId2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23" cy="296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57810" cy="295910"/>
                  <wp:effectExtent l="0" t="0" r="8890" b="8890"/>
                  <wp:docPr id="377" name="图片 3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" name="图片 377"/>
                          <pic:cNvPicPr>
                            <a:picLocks noChangeAspect="1"/>
                          </pic:cNvPicPr>
                        </pic:nvPicPr>
                        <pic:blipFill>
                          <a:blip r:embed="rId2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23" cy="296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57810" cy="295910"/>
                  <wp:effectExtent l="0" t="0" r="8890" b="8890"/>
                  <wp:docPr id="378" name="图片 3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8" name="图片 378"/>
                          <pic:cNvPicPr>
                            <a:picLocks noChangeAspect="1"/>
                          </pic:cNvPicPr>
                        </pic:nvPicPr>
                        <pic:blipFill>
                          <a:blip r:embed="rId2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23" cy="296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57810" cy="295910"/>
                  <wp:effectExtent l="0" t="0" r="8890" b="8890"/>
                  <wp:docPr id="379" name="图片 3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9" name="图片 379"/>
                          <pic:cNvPicPr>
                            <a:picLocks noChangeAspect="1"/>
                          </pic:cNvPicPr>
                        </pic:nvPicPr>
                        <pic:blipFill>
                          <a:blip r:embed="rId2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23" cy="296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drawing>
                <wp:inline distT="0" distB="0" distL="0" distR="0">
                  <wp:extent cx="238125" cy="400685"/>
                  <wp:effectExtent l="0" t="0" r="9525" b="18415"/>
                  <wp:docPr id="380" name="图片 3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" name="图片 380"/>
                          <pic:cNvPicPr>
                            <a:picLocks noChangeAspect="1"/>
                          </pic:cNvPicPr>
                        </pic:nvPicPr>
                        <pic:blipFill>
                          <a:blip r:embed="rId2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35" cy="401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38125" cy="400685"/>
                  <wp:effectExtent l="0" t="0" r="9525" b="18415"/>
                  <wp:docPr id="381" name="图片 3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" name="图片 381"/>
                          <pic:cNvPicPr>
                            <a:picLocks noChangeAspect="1"/>
                          </pic:cNvPicPr>
                        </pic:nvPicPr>
                        <pic:blipFill>
                          <a:blip r:embed="rId2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35" cy="401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38125" cy="400685"/>
                  <wp:effectExtent l="0" t="0" r="9525" b="18415"/>
                  <wp:docPr id="382" name="图片 3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图片 382"/>
                          <pic:cNvPicPr>
                            <a:picLocks noChangeAspect="1"/>
                          </pic:cNvPicPr>
                        </pic:nvPicPr>
                        <pic:blipFill>
                          <a:blip r:embed="rId2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35" cy="401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38125" cy="400685"/>
                  <wp:effectExtent l="0" t="0" r="9525" b="18415"/>
                  <wp:docPr id="383" name="图片 3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3" name="图片 383"/>
                          <pic:cNvPicPr>
                            <a:picLocks noChangeAspect="1"/>
                          </pic:cNvPicPr>
                        </pic:nvPicPr>
                        <pic:blipFill>
                          <a:blip r:embed="rId2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35" cy="401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38125" cy="400685"/>
                  <wp:effectExtent l="0" t="0" r="9525" b="18415"/>
                  <wp:docPr id="384" name="图片 3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" name="图片 384"/>
                          <pic:cNvPicPr>
                            <a:picLocks noChangeAspect="1"/>
                          </pic:cNvPicPr>
                        </pic:nvPicPr>
                        <pic:blipFill>
                          <a:blip r:embed="rId2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35" cy="401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香蕉比草莓多一个。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第三单元：1~5的认识和加减法1--5的认识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154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小吉与妈妈到东郊公园去玩，妈妈买成人门票，每张10元，小吉买儿童票，儿童票票价是每张成人票价的一半，他们买门票共花去（  ）          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5元钱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10元钱    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15元钱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10的一半是5，所以，小吉的儿童票票价是5元，加上妈妈的10元，共花去15元钱．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</w:rPr>
              <w:t>第六单元：11-20各数的认识</w:t>
            </w:r>
            <w:r>
              <w:rPr>
                <w:rFonts w:hint="eastAsia" w:eastAsia="宋体"/>
                <w:lang w:val="en-US" w:eastAsia="zh-CN"/>
              </w:rPr>
              <w:t>/</w:t>
            </w:r>
            <w:r>
              <w:rPr>
                <w:rFonts w:hint="eastAsia"/>
              </w:rPr>
              <w:t>11~20以内加减法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155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</w:pPr>
            <w:r>
              <w:rPr>
                <w:b w:val="0"/>
                <w:i w:val="0"/>
                <w:color w:val="000000"/>
                <w:sz w:val="21"/>
              </w:rPr>
              <w:t>看图选数（   ）</w:t>
            </w:r>
            <w:r>
              <w:br w:type="textWrapping"/>
            </w:r>
            <w:r>
              <w:drawing>
                <wp:inline distT="0" distB="0" distL="0" distR="0">
                  <wp:extent cx="944880" cy="744220"/>
                  <wp:effectExtent l="0" t="0" r="7620" b="17780"/>
                  <wp:docPr id="385" name="图片 3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5" name="图片 385"/>
                          <pic:cNvPicPr>
                            <a:picLocks noChangeAspect="1"/>
                          </pic:cNvPicPr>
                        </pic:nvPicPr>
                        <pic:blipFill>
                          <a:blip r:embed="rId2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5363" cy="74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图中有一只小羊，用数字1表示。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第三单元：1~5的认识和加减法1--5的认识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156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/>
              <w:ind w:left="0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下图中，比较少的是（    ）？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 xml:space="preserve">    </w:t>
            </w:r>
            <w:r>
              <w:drawing>
                <wp:inline distT="0" distB="0" distL="0" distR="0">
                  <wp:extent cx="906780" cy="754380"/>
                  <wp:effectExtent l="0" t="0" r="7620" b="7620"/>
                  <wp:docPr id="386" name="图片 3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" name="图片 386"/>
                          <pic:cNvPicPr>
                            <a:picLocks noChangeAspect="1"/>
                          </pic:cNvPicPr>
                        </pic:nvPicPr>
                        <pic:blipFill>
                          <a:blip r:embed="rId2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7174" cy="754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菠萝     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梨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无法确定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B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根据已知， </w:t>
            </w:r>
            <w:r>
              <w:drawing>
                <wp:inline distT="0" distB="0" distL="0" distR="0">
                  <wp:extent cx="276860" cy="400685"/>
                  <wp:effectExtent l="0" t="0" r="8890" b="18415"/>
                  <wp:docPr id="387" name="图片 3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7" name="图片 387"/>
                          <pic:cNvPicPr>
                            <a:picLocks noChangeAspect="1"/>
                          </pic:cNvPicPr>
                        </pic:nvPicPr>
                        <pic:blipFill>
                          <a:blip r:embed="rId2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24" cy="401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和 </w:t>
            </w:r>
            <w:r>
              <w:drawing>
                <wp:inline distT="0" distB="0" distL="0" distR="0">
                  <wp:extent cx="314960" cy="391160"/>
                  <wp:effectExtent l="0" t="0" r="8890" b="8890"/>
                  <wp:docPr id="388" name="图片 3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8" name="图片 388"/>
                          <pic:cNvPicPr>
                            <a:picLocks noChangeAspect="1"/>
                          </pic:cNvPicPr>
                        </pic:nvPicPr>
                        <pic:blipFill>
                          <a:blip r:embed="rId2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125" cy="391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一对一对地对应比， </w:t>
            </w:r>
            <w:r>
              <w:br w:type="textWrapping"/>
            </w:r>
            <w:r>
              <w:drawing>
                <wp:inline distT="0" distB="0" distL="0" distR="0">
                  <wp:extent cx="276860" cy="400685"/>
                  <wp:effectExtent l="0" t="0" r="8890" b="18415"/>
                  <wp:docPr id="389" name="图片 3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9" name="图片 389"/>
                          <pic:cNvPicPr>
                            <a:picLocks noChangeAspect="1"/>
                          </pic:cNvPicPr>
                        </pic:nvPicPr>
                        <pic:blipFill>
                          <a:blip r:embed="rId2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24" cy="401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76860" cy="400685"/>
                  <wp:effectExtent l="0" t="0" r="8890" b="18415"/>
                  <wp:docPr id="390" name="图片 3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" name="图片 390"/>
                          <pic:cNvPicPr>
                            <a:picLocks noChangeAspect="1"/>
                          </pic:cNvPicPr>
                        </pic:nvPicPr>
                        <pic:blipFill>
                          <a:blip r:embed="rId2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24" cy="401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276860" cy="400685"/>
                  <wp:effectExtent l="0" t="0" r="8890" b="18415"/>
                  <wp:docPr id="391" name="图片 3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1" name="图片 391"/>
                          <pic:cNvPicPr>
                            <a:picLocks noChangeAspect="1"/>
                          </pic:cNvPicPr>
                        </pic:nvPicPr>
                        <pic:blipFill>
                          <a:blip r:embed="rId2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24" cy="401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drawing>
                <wp:inline distT="0" distB="0" distL="0" distR="0">
                  <wp:extent cx="314960" cy="391160"/>
                  <wp:effectExtent l="0" t="0" r="8890" b="8890"/>
                  <wp:docPr id="392" name="图片 3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图片 392"/>
                          <pic:cNvPicPr>
                            <a:picLocks noChangeAspect="1"/>
                          </pic:cNvPicPr>
                        </pic:nvPicPr>
                        <pic:blipFill>
                          <a:blip r:embed="rId2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125" cy="391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0" distR="0">
                  <wp:extent cx="314960" cy="391160"/>
                  <wp:effectExtent l="0" t="0" r="8890" b="8890"/>
                  <wp:docPr id="393" name="图片 3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3" name="图片 393"/>
                          <pic:cNvPicPr>
                            <a:picLocks noChangeAspect="1"/>
                          </pic:cNvPicPr>
                        </pic:nvPicPr>
                        <pic:blipFill>
                          <a:blip r:embed="rId2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125" cy="391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br w:type="textWrapping"/>
            </w:r>
            <w:r>
              <w:drawing>
                <wp:inline distT="0" distB="0" distL="0" distR="0">
                  <wp:extent cx="314960" cy="391160"/>
                  <wp:effectExtent l="0" t="0" r="8890" b="8890"/>
                  <wp:docPr id="394" name="图片 3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图片 394"/>
                          <pic:cNvPicPr>
                            <a:picLocks noChangeAspect="1"/>
                          </pic:cNvPicPr>
                        </pic:nvPicPr>
                        <pic:blipFill>
                          <a:blip r:embed="rId2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125" cy="391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 xml:space="preserve">比 </w:t>
            </w:r>
            <w:r>
              <w:drawing>
                <wp:inline distT="0" distB="0" distL="0" distR="0">
                  <wp:extent cx="276860" cy="400685"/>
                  <wp:effectExtent l="0" t="0" r="8890" b="18415"/>
                  <wp:docPr id="395" name="图片 3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5" name="图片 395"/>
                          <pic:cNvPicPr>
                            <a:picLocks noChangeAspect="1"/>
                          </pic:cNvPicPr>
                        </pic:nvPicPr>
                        <pic:blipFill>
                          <a:blip r:embed="rId2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24" cy="4010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 w:val="0"/>
                <w:i w:val="0"/>
                <w:color w:val="000000"/>
                <w:sz w:val="21"/>
              </w:rPr>
              <w:t>少一个。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分析：根据多少的相对性。菠萝有3个，梨有2个，一一对应比较，菠萝余一个。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故答案为：B。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第三单元：1~5的认识和加减法1--5的认识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157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1＋9＝（    ）。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根据数的组成，1和9组成10，所以1＋9＝10。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故选：C。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第八单元：20以内的进位加减法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9加几的计算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158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 5＋7=（  ）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 5＋7=</w:t>
            </w: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>12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7" w:hRule="atLeast"/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第八单元：20以内的进位加减法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8  7  6加几的运算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159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3－0＝（    ）。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 0表示什么也没有，所以3减0也就是什么都没减去，所以还是3。</w:t>
            </w:r>
            <w:r>
              <w:br w:type="textWrapping"/>
            </w:r>
            <w:r>
              <w:rPr>
                <w:b w:val="0"/>
                <w:i w:val="0"/>
                <w:color w:val="000000"/>
                <w:sz w:val="21"/>
              </w:rPr>
              <w:t>故选：D。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第三单元：1~5的认识和加减法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减法</w:t>
            </w:r>
          </w:p>
        </w:tc>
      </w:tr>
    </w:tbl>
    <w:p/>
    <w:tbl>
      <w:tblPr>
        <w:tblStyle w:val="5"/>
        <w:tblW w:w="9026" w:type="dxa"/>
        <w:jc w:val="center"/>
        <w:tblInd w:w="0" w:type="dxa"/>
        <w:tblBorders>
          <w:top w:val="single" w:color="auto" w:sz="0" w:space="0"/>
          <w:left w:val="single" w:color="auto" w:sz="0" w:space="0"/>
          <w:bottom w:val="single" w:color="auto" w:sz="0" w:space="0"/>
          <w:right w:val="single" w:color="auto" w:sz="0" w:space="0"/>
          <w:insideH w:val="single" w:color="auto" w:sz="0" w:space="0"/>
          <w:insideV w:val="singl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13"/>
        <w:gridCol w:w="4513"/>
      </w:tblGrid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题目编号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160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版本号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V1.0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题目类型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t>选择题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题干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 xml:space="preserve">3＋8＝（   ）。  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选项A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9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选项B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10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选项C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11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选项D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以上都不正确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答案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解析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b w:val="0"/>
                <w:i w:val="0"/>
                <w:color w:val="000000"/>
                <w:sz w:val="21"/>
              </w:rPr>
              <w:t>根据凑十法，3和7凑成10，8能分成7和1，所以10加1得11</w:t>
            </w:r>
            <w:r>
              <w:rPr>
                <w:rFonts w:hint="eastAsia" w:eastAsia="宋体"/>
                <w:b w:val="0"/>
                <w:i w:val="0"/>
                <w:color w:val="000000"/>
                <w:sz w:val="21"/>
                <w:lang w:val="en-US" w:eastAsia="zh-CN"/>
              </w:rPr>
              <w:t>,</w:t>
            </w:r>
            <w:bookmarkStart w:id="0" w:name="_GoBack"/>
            <w:bookmarkEnd w:id="0"/>
            <w:r>
              <w:rPr>
                <w:b w:val="0"/>
                <w:i w:val="0"/>
                <w:color w:val="000000"/>
                <w:sz w:val="21"/>
              </w:rPr>
              <w:t>故选：C。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</w:pPr>
            <w:r>
              <w:rPr>
                <w:b/>
              </w:rPr>
              <w:t>年级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难度系数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科目</w:t>
            </w:r>
          </w:p>
        </w:tc>
        <w:tc>
          <w:tcPr>
            <w:tcW w:w="4513" w:type="dxa"/>
          </w:tcPr>
          <w:p>
            <w:pPr>
              <w:spacing w:after="0" w:line="240" w:lineRule="auto"/>
              <w:jc w:val="left"/>
            </w:pPr>
            <w:r>
              <w:rPr>
                <w:rFonts w:hint="eastAsia" w:eastAsia="宋体"/>
                <w:lang w:val="en-US" w:eastAsia="zh-CN"/>
              </w:rPr>
              <w:t>数学</w:t>
            </w:r>
          </w:p>
        </w:tc>
      </w:tr>
      <w:tr>
        <w:tblPrEx>
          <w:tblBorders>
            <w:top w:val="single" w:color="auto" w:sz="0" w:space="0"/>
            <w:left w:val="single" w:color="auto" w:sz="0" w:space="0"/>
            <w:bottom w:val="single" w:color="auto" w:sz="0" w:space="0"/>
            <w:right w:val="single" w:color="auto" w:sz="0" w:space="0"/>
            <w:insideH w:val="single" w:color="auto" w:sz="0" w:space="0"/>
            <w:insideV w:val="singl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513" w:type="dxa"/>
            <w:shd w:val="clear" w:color="auto" w:fill="EEEEEE"/>
          </w:tcPr>
          <w:p>
            <w:pPr>
              <w:spacing w:after="0" w:line="240" w:lineRule="auto"/>
              <w:jc w:val="left"/>
              <w:rPr>
                <w:rFonts w:hint="eastAsia" w:eastAsia="宋体"/>
                <w:b/>
                <w:bCs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知识点</w:t>
            </w:r>
          </w:p>
        </w:tc>
        <w:tc>
          <w:tcPr>
            <w:tcW w:w="4513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一年级数学上册_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第八单元：20以内的进位加减法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val="en-US" w:eastAsia="zh-CN"/>
              </w:rPr>
              <w:t>/</w:t>
            </w:r>
            <w:r>
              <w:rPr>
                <w:rFonts w:hint="eastAsia"/>
                <w:b w:val="0"/>
                <w:i w:val="0"/>
                <w:color w:val="000000"/>
                <w:sz w:val="21"/>
                <w:lang w:eastAsia="zh-CN"/>
              </w:rPr>
              <w:t>8  7  6加几的运算</w:t>
            </w:r>
          </w:p>
        </w:tc>
      </w:tr>
    </w:tbl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0A36B46"/>
    <w:rsid w:val="027337CD"/>
    <w:rsid w:val="06362691"/>
    <w:rsid w:val="065063B6"/>
    <w:rsid w:val="0CF159D3"/>
    <w:rsid w:val="0DCF7BEB"/>
    <w:rsid w:val="10A36B46"/>
    <w:rsid w:val="11BC1AD5"/>
    <w:rsid w:val="14BD0756"/>
    <w:rsid w:val="15E7594B"/>
    <w:rsid w:val="16B831CD"/>
    <w:rsid w:val="2C8D33A9"/>
    <w:rsid w:val="2EB40493"/>
    <w:rsid w:val="34D80776"/>
    <w:rsid w:val="35496FEA"/>
    <w:rsid w:val="3E763109"/>
    <w:rsid w:val="57D20FC5"/>
    <w:rsid w:val="5B257AC6"/>
    <w:rsid w:val="5BCC0245"/>
    <w:rsid w:val="645E4EF3"/>
    <w:rsid w:val="67A70CBB"/>
    <w:rsid w:val="67C70E2F"/>
    <w:rsid w:val="6934443C"/>
    <w:rsid w:val="6D535020"/>
    <w:rsid w:val="720964C6"/>
    <w:rsid w:val="7504691F"/>
    <w:rsid w:val="7ADA0C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eader"/>
    <w:basedOn w:val="1"/>
    <w:unhideWhenUsed/>
    <w:qFormat/>
    <w:uiPriority w:val="99"/>
    <w:pPr>
      <w:widowControl w:val="0"/>
      <w:pBdr>
        <w:bottom w:val="single" w:color="auto" w:sz="6" w:space="1"/>
      </w:pBdr>
      <w:tabs>
        <w:tab w:val="center" w:pos="4153"/>
        <w:tab w:val="right" w:pos="8306"/>
      </w:tabs>
      <w:snapToGrid w:val="0"/>
      <w:spacing w:after="0" w:line="240" w:lineRule="auto"/>
      <w:jc w:val="center"/>
    </w:pPr>
    <w:rPr>
      <w:kern w:val="2"/>
      <w:sz w:val="18"/>
      <w:szCs w:val="18"/>
      <w:lang w:eastAsia="zh-CN"/>
    </w:rPr>
  </w:style>
  <w:style w:type="table" w:styleId="5">
    <w:name w:val="Table Grid"/>
    <w:basedOn w:val="4"/>
    <w:qFormat/>
    <w:uiPriority w:val="0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6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1"/>
      <w:lang w:val="en-US" w:eastAsia="zh-CN" w:bidi="ar-SA"/>
    </w:rPr>
  </w:style>
  <w:style w:type="character" w:customStyle="1" w:styleId="7">
    <w:name w:val="15"/>
    <w:qFormat/>
    <w:uiPriority w:val="0"/>
    <w:rPr>
      <w:rFonts w:hint="default" w:ascii="Times New Roman" w:hAnsi="Times New Roman" w:cs="Times New Roman"/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jpeg"/><Relationship Id="rId98" Type="http://schemas.openxmlformats.org/officeDocument/2006/relationships/image" Target="media/image95.jpeg"/><Relationship Id="rId97" Type="http://schemas.openxmlformats.org/officeDocument/2006/relationships/image" Target="media/image94.jpeg"/><Relationship Id="rId96" Type="http://schemas.openxmlformats.org/officeDocument/2006/relationships/image" Target="media/image93.jpeg"/><Relationship Id="rId95" Type="http://schemas.openxmlformats.org/officeDocument/2006/relationships/image" Target="media/image92.jpeg"/><Relationship Id="rId94" Type="http://schemas.openxmlformats.org/officeDocument/2006/relationships/image" Target="media/image91.jpeg"/><Relationship Id="rId93" Type="http://schemas.openxmlformats.org/officeDocument/2006/relationships/image" Target="media/image90.jpeg"/><Relationship Id="rId92" Type="http://schemas.openxmlformats.org/officeDocument/2006/relationships/image" Target="media/image89.jpeg"/><Relationship Id="rId91" Type="http://schemas.openxmlformats.org/officeDocument/2006/relationships/image" Target="media/image88.jpeg"/><Relationship Id="rId90" Type="http://schemas.openxmlformats.org/officeDocument/2006/relationships/image" Target="media/image87.png"/><Relationship Id="rId9" Type="http://schemas.openxmlformats.org/officeDocument/2006/relationships/image" Target="media/image6.jpe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jpeg"/><Relationship Id="rId85" Type="http://schemas.openxmlformats.org/officeDocument/2006/relationships/image" Target="media/image82.jpeg"/><Relationship Id="rId84" Type="http://schemas.openxmlformats.org/officeDocument/2006/relationships/image" Target="media/image81.jpe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GIF"/><Relationship Id="rId80" Type="http://schemas.openxmlformats.org/officeDocument/2006/relationships/image" Target="media/image77.png"/><Relationship Id="rId8" Type="http://schemas.openxmlformats.org/officeDocument/2006/relationships/image" Target="media/image5.jpeg"/><Relationship Id="rId79" Type="http://schemas.openxmlformats.org/officeDocument/2006/relationships/image" Target="media/image76.jpeg"/><Relationship Id="rId78" Type="http://schemas.openxmlformats.org/officeDocument/2006/relationships/image" Target="media/image75.jpeg"/><Relationship Id="rId77" Type="http://schemas.openxmlformats.org/officeDocument/2006/relationships/image" Target="media/image74.jpeg"/><Relationship Id="rId76" Type="http://schemas.openxmlformats.org/officeDocument/2006/relationships/image" Target="media/image73.jpe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jpeg"/><Relationship Id="rId69" Type="http://schemas.openxmlformats.org/officeDocument/2006/relationships/image" Target="media/image66.png"/><Relationship Id="rId68" Type="http://schemas.openxmlformats.org/officeDocument/2006/relationships/image" Target="media/image65.jpeg"/><Relationship Id="rId67" Type="http://schemas.openxmlformats.org/officeDocument/2006/relationships/image" Target="media/image64.jpeg"/><Relationship Id="rId66" Type="http://schemas.openxmlformats.org/officeDocument/2006/relationships/image" Target="media/image63.jpeg"/><Relationship Id="rId65" Type="http://schemas.openxmlformats.org/officeDocument/2006/relationships/image" Target="media/image62.png"/><Relationship Id="rId64" Type="http://schemas.openxmlformats.org/officeDocument/2006/relationships/image" Target="media/image61.jpe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jpeg"/><Relationship Id="rId60" Type="http://schemas.openxmlformats.org/officeDocument/2006/relationships/image" Target="media/image57.png"/><Relationship Id="rId6" Type="http://schemas.openxmlformats.org/officeDocument/2006/relationships/image" Target="media/image3.jpe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jpeg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jpe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png"/><Relationship Id="rId237" Type="http://schemas.openxmlformats.org/officeDocument/2006/relationships/fontTable" Target="fontTable.xml"/><Relationship Id="rId236" Type="http://schemas.openxmlformats.org/officeDocument/2006/relationships/customXml" Target="../customXml/item1.xml"/><Relationship Id="rId235" Type="http://schemas.openxmlformats.org/officeDocument/2006/relationships/image" Target="media/image232.jpeg"/><Relationship Id="rId234" Type="http://schemas.openxmlformats.org/officeDocument/2006/relationships/image" Target="media/image231.jpeg"/><Relationship Id="rId233" Type="http://schemas.openxmlformats.org/officeDocument/2006/relationships/image" Target="media/image230.png"/><Relationship Id="rId232" Type="http://schemas.openxmlformats.org/officeDocument/2006/relationships/image" Target="media/image229.jpeg"/><Relationship Id="rId231" Type="http://schemas.openxmlformats.org/officeDocument/2006/relationships/image" Target="media/image228.jpeg"/><Relationship Id="rId230" Type="http://schemas.openxmlformats.org/officeDocument/2006/relationships/image" Target="media/image227.jpeg"/><Relationship Id="rId23" Type="http://schemas.openxmlformats.org/officeDocument/2006/relationships/image" Target="media/image20.jpeg"/><Relationship Id="rId229" Type="http://schemas.openxmlformats.org/officeDocument/2006/relationships/image" Target="media/image226.jpeg"/><Relationship Id="rId228" Type="http://schemas.openxmlformats.org/officeDocument/2006/relationships/image" Target="media/image225.jpeg"/><Relationship Id="rId227" Type="http://schemas.openxmlformats.org/officeDocument/2006/relationships/image" Target="media/image224.png"/><Relationship Id="rId226" Type="http://schemas.openxmlformats.org/officeDocument/2006/relationships/image" Target="media/image223.jpeg"/><Relationship Id="rId225" Type="http://schemas.openxmlformats.org/officeDocument/2006/relationships/image" Target="media/image222.jpeg"/><Relationship Id="rId224" Type="http://schemas.openxmlformats.org/officeDocument/2006/relationships/image" Target="media/image221.jpeg"/><Relationship Id="rId223" Type="http://schemas.openxmlformats.org/officeDocument/2006/relationships/image" Target="media/image220.jpeg"/><Relationship Id="rId222" Type="http://schemas.openxmlformats.org/officeDocument/2006/relationships/image" Target="media/image219.jpeg"/><Relationship Id="rId221" Type="http://schemas.openxmlformats.org/officeDocument/2006/relationships/image" Target="media/image218.png"/><Relationship Id="rId220" Type="http://schemas.openxmlformats.org/officeDocument/2006/relationships/image" Target="media/image217.png"/><Relationship Id="rId22" Type="http://schemas.openxmlformats.org/officeDocument/2006/relationships/image" Target="media/image19.jpeg"/><Relationship Id="rId219" Type="http://schemas.openxmlformats.org/officeDocument/2006/relationships/image" Target="media/image216.png"/><Relationship Id="rId218" Type="http://schemas.openxmlformats.org/officeDocument/2006/relationships/image" Target="media/image215.png"/><Relationship Id="rId217" Type="http://schemas.openxmlformats.org/officeDocument/2006/relationships/image" Target="media/image214.png"/><Relationship Id="rId216" Type="http://schemas.openxmlformats.org/officeDocument/2006/relationships/image" Target="media/image213.png"/><Relationship Id="rId215" Type="http://schemas.openxmlformats.org/officeDocument/2006/relationships/image" Target="media/image212.jpeg"/><Relationship Id="rId214" Type="http://schemas.openxmlformats.org/officeDocument/2006/relationships/image" Target="media/image211.jpeg"/><Relationship Id="rId213" Type="http://schemas.openxmlformats.org/officeDocument/2006/relationships/image" Target="media/image210.jpeg"/><Relationship Id="rId212" Type="http://schemas.openxmlformats.org/officeDocument/2006/relationships/image" Target="media/image209.jpeg"/><Relationship Id="rId211" Type="http://schemas.openxmlformats.org/officeDocument/2006/relationships/image" Target="media/image208.jpeg"/><Relationship Id="rId210" Type="http://schemas.openxmlformats.org/officeDocument/2006/relationships/image" Target="media/image207.jpeg"/><Relationship Id="rId21" Type="http://schemas.openxmlformats.org/officeDocument/2006/relationships/image" Target="media/image18.jpeg"/><Relationship Id="rId209" Type="http://schemas.openxmlformats.org/officeDocument/2006/relationships/image" Target="media/image206.jpeg"/><Relationship Id="rId208" Type="http://schemas.openxmlformats.org/officeDocument/2006/relationships/image" Target="media/image205.jpeg"/><Relationship Id="rId207" Type="http://schemas.openxmlformats.org/officeDocument/2006/relationships/image" Target="media/image204.png"/><Relationship Id="rId206" Type="http://schemas.openxmlformats.org/officeDocument/2006/relationships/image" Target="media/image203.png"/><Relationship Id="rId205" Type="http://schemas.openxmlformats.org/officeDocument/2006/relationships/image" Target="media/image202.png"/><Relationship Id="rId204" Type="http://schemas.openxmlformats.org/officeDocument/2006/relationships/image" Target="media/image201.png"/><Relationship Id="rId203" Type="http://schemas.openxmlformats.org/officeDocument/2006/relationships/image" Target="media/image200.png"/><Relationship Id="rId202" Type="http://schemas.openxmlformats.org/officeDocument/2006/relationships/image" Target="media/image199.png"/><Relationship Id="rId201" Type="http://schemas.openxmlformats.org/officeDocument/2006/relationships/image" Target="media/image198.png"/><Relationship Id="rId200" Type="http://schemas.openxmlformats.org/officeDocument/2006/relationships/image" Target="media/image197.pn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9" Type="http://schemas.openxmlformats.org/officeDocument/2006/relationships/image" Target="media/image196.png"/><Relationship Id="rId198" Type="http://schemas.openxmlformats.org/officeDocument/2006/relationships/image" Target="media/image195.png"/><Relationship Id="rId197" Type="http://schemas.openxmlformats.org/officeDocument/2006/relationships/image" Target="media/image194.jpeg"/><Relationship Id="rId196" Type="http://schemas.openxmlformats.org/officeDocument/2006/relationships/image" Target="media/image193.jpeg"/><Relationship Id="rId195" Type="http://schemas.openxmlformats.org/officeDocument/2006/relationships/image" Target="media/image192.jpeg"/><Relationship Id="rId194" Type="http://schemas.openxmlformats.org/officeDocument/2006/relationships/image" Target="media/image191.jpeg"/><Relationship Id="rId193" Type="http://schemas.openxmlformats.org/officeDocument/2006/relationships/image" Target="media/image190.jpeg"/><Relationship Id="rId192" Type="http://schemas.openxmlformats.org/officeDocument/2006/relationships/image" Target="media/image189.jpeg"/><Relationship Id="rId191" Type="http://schemas.openxmlformats.org/officeDocument/2006/relationships/image" Target="media/image188.jpeg"/><Relationship Id="rId190" Type="http://schemas.openxmlformats.org/officeDocument/2006/relationships/image" Target="media/image187.jpeg"/><Relationship Id="rId19" Type="http://schemas.openxmlformats.org/officeDocument/2006/relationships/image" Target="media/image16.jpeg"/><Relationship Id="rId189" Type="http://schemas.openxmlformats.org/officeDocument/2006/relationships/image" Target="media/image186.png"/><Relationship Id="rId188" Type="http://schemas.openxmlformats.org/officeDocument/2006/relationships/image" Target="media/image185.png"/><Relationship Id="rId187" Type="http://schemas.openxmlformats.org/officeDocument/2006/relationships/image" Target="media/image184.png"/><Relationship Id="rId186" Type="http://schemas.openxmlformats.org/officeDocument/2006/relationships/image" Target="media/image183.jpeg"/><Relationship Id="rId185" Type="http://schemas.openxmlformats.org/officeDocument/2006/relationships/image" Target="media/image182.jpeg"/><Relationship Id="rId184" Type="http://schemas.openxmlformats.org/officeDocument/2006/relationships/image" Target="media/image181.png"/><Relationship Id="rId183" Type="http://schemas.openxmlformats.org/officeDocument/2006/relationships/image" Target="media/image180.png"/><Relationship Id="rId182" Type="http://schemas.openxmlformats.org/officeDocument/2006/relationships/image" Target="media/image179.png"/><Relationship Id="rId181" Type="http://schemas.openxmlformats.org/officeDocument/2006/relationships/image" Target="media/image178.png"/><Relationship Id="rId180" Type="http://schemas.openxmlformats.org/officeDocument/2006/relationships/image" Target="media/image177.jpeg"/><Relationship Id="rId18" Type="http://schemas.openxmlformats.org/officeDocument/2006/relationships/image" Target="media/image15.jpeg"/><Relationship Id="rId179" Type="http://schemas.openxmlformats.org/officeDocument/2006/relationships/image" Target="media/image176.jpeg"/><Relationship Id="rId178" Type="http://schemas.openxmlformats.org/officeDocument/2006/relationships/image" Target="media/image175.jpeg"/><Relationship Id="rId177" Type="http://schemas.openxmlformats.org/officeDocument/2006/relationships/image" Target="media/image174.jpeg"/><Relationship Id="rId176" Type="http://schemas.openxmlformats.org/officeDocument/2006/relationships/image" Target="media/image173.jpeg"/><Relationship Id="rId175" Type="http://schemas.openxmlformats.org/officeDocument/2006/relationships/image" Target="media/image172.png"/><Relationship Id="rId174" Type="http://schemas.openxmlformats.org/officeDocument/2006/relationships/image" Target="media/image171.png"/><Relationship Id="rId173" Type="http://schemas.openxmlformats.org/officeDocument/2006/relationships/image" Target="media/image170.png"/><Relationship Id="rId172" Type="http://schemas.openxmlformats.org/officeDocument/2006/relationships/image" Target="media/image169.png"/><Relationship Id="rId171" Type="http://schemas.openxmlformats.org/officeDocument/2006/relationships/image" Target="media/image168.jpeg"/><Relationship Id="rId170" Type="http://schemas.openxmlformats.org/officeDocument/2006/relationships/image" Target="media/image167.jpeg"/><Relationship Id="rId17" Type="http://schemas.openxmlformats.org/officeDocument/2006/relationships/image" Target="media/image14.jpeg"/><Relationship Id="rId169" Type="http://schemas.openxmlformats.org/officeDocument/2006/relationships/image" Target="media/image166.jpeg"/><Relationship Id="rId168" Type="http://schemas.openxmlformats.org/officeDocument/2006/relationships/image" Target="media/image165.png"/><Relationship Id="rId167" Type="http://schemas.openxmlformats.org/officeDocument/2006/relationships/image" Target="media/image164.png"/><Relationship Id="rId166" Type="http://schemas.openxmlformats.org/officeDocument/2006/relationships/image" Target="media/image163.png"/><Relationship Id="rId165" Type="http://schemas.openxmlformats.org/officeDocument/2006/relationships/image" Target="media/image162.png"/><Relationship Id="rId164" Type="http://schemas.openxmlformats.org/officeDocument/2006/relationships/image" Target="media/image161.png"/><Relationship Id="rId163" Type="http://schemas.openxmlformats.org/officeDocument/2006/relationships/image" Target="media/image160.jpeg"/><Relationship Id="rId162" Type="http://schemas.openxmlformats.org/officeDocument/2006/relationships/image" Target="media/image159.jpeg"/><Relationship Id="rId161" Type="http://schemas.openxmlformats.org/officeDocument/2006/relationships/image" Target="media/image158.GIF"/><Relationship Id="rId160" Type="http://schemas.openxmlformats.org/officeDocument/2006/relationships/image" Target="media/image157.jpeg"/><Relationship Id="rId16" Type="http://schemas.openxmlformats.org/officeDocument/2006/relationships/image" Target="media/image13.jpeg"/><Relationship Id="rId159" Type="http://schemas.openxmlformats.org/officeDocument/2006/relationships/image" Target="media/image156.jpeg"/><Relationship Id="rId158" Type="http://schemas.openxmlformats.org/officeDocument/2006/relationships/image" Target="media/image155.GIF"/><Relationship Id="rId157" Type="http://schemas.openxmlformats.org/officeDocument/2006/relationships/image" Target="media/image154.jpeg"/><Relationship Id="rId156" Type="http://schemas.openxmlformats.org/officeDocument/2006/relationships/image" Target="media/image153.jpeg"/><Relationship Id="rId155" Type="http://schemas.openxmlformats.org/officeDocument/2006/relationships/image" Target="media/image152.jpeg"/><Relationship Id="rId154" Type="http://schemas.openxmlformats.org/officeDocument/2006/relationships/image" Target="media/image151.png"/><Relationship Id="rId153" Type="http://schemas.openxmlformats.org/officeDocument/2006/relationships/image" Target="media/image150.png"/><Relationship Id="rId152" Type="http://schemas.openxmlformats.org/officeDocument/2006/relationships/image" Target="media/image149.png"/><Relationship Id="rId151" Type="http://schemas.openxmlformats.org/officeDocument/2006/relationships/image" Target="media/image148.png"/><Relationship Id="rId150" Type="http://schemas.openxmlformats.org/officeDocument/2006/relationships/image" Target="media/image147.png"/><Relationship Id="rId15" Type="http://schemas.openxmlformats.org/officeDocument/2006/relationships/image" Target="media/image12.jpeg"/><Relationship Id="rId149" Type="http://schemas.openxmlformats.org/officeDocument/2006/relationships/image" Target="media/image146.png"/><Relationship Id="rId148" Type="http://schemas.openxmlformats.org/officeDocument/2006/relationships/image" Target="media/image145.jpeg"/><Relationship Id="rId147" Type="http://schemas.openxmlformats.org/officeDocument/2006/relationships/image" Target="media/image144.GIF"/><Relationship Id="rId146" Type="http://schemas.openxmlformats.org/officeDocument/2006/relationships/image" Target="media/image143.GIF"/><Relationship Id="rId145" Type="http://schemas.openxmlformats.org/officeDocument/2006/relationships/image" Target="media/image142.GIF"/><Relationship Id="rId144" Type="http://schemas.openxmlformats.org/officeDocument/2006/relationships/image" Target="media/image141.jpeg"/><Relationship Id="rId143" Type="http://schemas.openxmlformats.org/officeDocument/2006/relationships/image" Target="media/image140.png"/><Relationship Id="rId142" Type="http://schemas.openxmlformats.org/officeDocument/2006/relationships/image" Target="media/image139.jpeg"/><Relationship Id="rId141" Type="http://schemas.openxmlformats.org/officeDocument/2006/relationships/image" Target="media/image138.png"/><Relationship Id="rId140" Type="http://schemas.openxmlformats.org/officeDocument/2006/relationships/image" Target="media/image137.png"/><Relationship Id="rId14" Type="http://schemas.openxmlformats.org/officeDocument/2006/relationships/image" Target="media/image11.jpeg"/><Relationship Id="rId139" Type="http://schemas.openxmlformats.org/officeDocument/2006/relationships/image" Target="media/image136.png"/><Relationship Id="rId138" Type="http://schemas.openxmlformats.org/officeDocument/2006/relationships/image" Target="media/image135.png"/><Relationship Id="rId137" Type="http://schemas.openxmlformats.org/officeDocument/2006/relationships/image" Target="media/image134.png"/><Relationship Id="rId136" Type="http://schemas.openxmlformats.org/officeDocument/2006/relationships/image" Target="media/image133.png"/><Relationship Id="rId135" Type="http://schemas.openxmlformats.org/officeDocument/2006/relationships/image" Target="media/image132.png"/><Relationship Id="rId134" Type="http://schemas.openxmlformats.org/officeDocument/2006/relationships/image" Target="media/image131.jpe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jpeg"/><Relationship Id="rId129" Type="http://schemas.openxmlformats.org/officeDocument/2006/relationships/image" Target="media/image126.jpe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jpeg"/><Relationship Id="rId12" Type="http://schemas.openxmlformats.org/officeDocument/2006/relationships/image" Target="media/image9.jpe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jpeg"/><Relationship Id="rId112" Type="http://schemas.openxmlformats.org/officeDocument/2006/relationships/image" Target="media/image109.png"/><Relationship Id="rId111" Type="http://schemas.openxmlformats.org/officeDocument/2006/relationships/image" Target="media/image108.jpeg"/><Relationship Id="rId110" Type="http://schemas.openxmlformats.org/officeDocument/2006/relationships/image" Target="media/image107.jpeg"/><Relationship Id="rId11" Type="http://schemas.openxmlformats.org/officeDocument/2006/relationships/image" Target="media/image8.jpeg"/><Relationship Id="rId109" Type="http://schemas.openxmlformats.org/officeDocument/2006/relationships/image" Target="media/image106.jpeg"/><Relationship Id="rId108" Type="http://schemas.openxmlformats.org/officeDocument/2006/relationships/image" Target="media/image105.jpeg"/><Relationship Id="rId107" Type="http://schemas.openxmlformats.org/officeDocument/2006/relationships/image" Target="media/image104.jpeg"/><Relationship Id="rId106" Type="http://schemas.openxmlformats.org/officeDocument/2006/relationships/image" Target="media/image103.jpeg"/><Relationship Id="rId105" Type="http://schemas.openxmlformats.org/officeDocument/2006/relationships/image" Target="media/image102.jpe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jpeg"/><Relationship Id="rId100" Type="http://schemas.openxmlformats.org/officeDocument/2006/relationships/image" Target="media/image97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novo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Office_10.1.0.7401_F1E327BC-269C-435d-A152-05C5408002CA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2018-07-20T00:58:00Z</dcterms:created>
  <dc:creator>祝思慧</dc:creator>
  <cp:lastModifiedBy>祝思慧</cp:lastModifiedBy>
  <dcterms:modified xsi:type="dcterms:W3CDTF">2018-07-20T09:27:41Z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2052-10.1.0.7401</vt:lpwstr>
  </property>
</Properties>
</file>