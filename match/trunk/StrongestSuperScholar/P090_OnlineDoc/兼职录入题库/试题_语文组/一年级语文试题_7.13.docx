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试卷编码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EXA_20180</w:t>
            </w:r>
            <w:r>
              <w:rPr>
                <w:rFonts w:hint="eastAsia" w:eastAsia="宋体"/>
                <w:lang w:val="en-US" w:eastAsia="zh-CN"/>
              </w:rPr>
              <w:t>7130905</w:t>
            </w:r>
            <w:r>
              <w:rPr>
                <w:rFonts w:hint="default"/>
              </w:rPr>
              <w:t>_0</w:t>
            </w:r>
            <w:r>
              <w:rPr>
                <w:rFonts w:hint="eastAsia" w:eastAsia="宋体"/>
                <w:lang w:val="en-US" w:eastAsia="zh-CN"/>
              </w:rPr>
              <w:t>10</w:t>
            </w:r>
            <w:r>
              <w:rPr>
                <w:rFonts w:hint="default"/>
              </w:rPr>
              <w:t>_01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试卷名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一年级语文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试卷标题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 w:eastAsia="宋体"/>
                <w:lang w:val="en-US" w:eastAsia="zh-CN"/>
              </w:rPr>
              <w:t>7.13</w:t>
            </w:r>
            <w:r>
              <w:rPr>
                <w:rFonts w:hint="default"/>
              </w:rPr>
              <w:t>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描述说明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 w:eastAsia="宋体"/>
                <w:lang w:val="en-US" w:eastAsia="zh-CN"/>
              </w:rPr>
              <w:t>7.13</w:t>
            </w:r>
            <w:r>
              <w:rPr>
                <w:rFonts w:hint="default"/>
              </w:rPr>
              <w:t>的语文小测验作业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录入人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录入时间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2018-0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rPr>
                <w:rFonts w:hint="default"/>
              </w:rPr>
              <w:t>-</w:t>
            </w:r>
            <w:r>
              <w:rPr>
                <w:rFonts w:hint="eastAsia" w:eastAsia="宋体"/>
                <w:lang w:val="en-US" w:eastAsia="zh-CN"/>
              </w:rPr>
              <w:t>13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 w:eastAsia="宋体"/>
                <w:lang w:val="en-US" w:eastAsia="zh-CN"/>
              </w:rPr>
              <w:t>09</w:t>
            </w:r>
            <w:r>
              <w:rPr>
                <w:rFonts w:hint="default"/>
              </w:rPr>
              <w:t>:</w:t>
            </w:r>
            <w:r>
              <w:rPr>
                <w:rFonts w:hint="eastAsia" w:eastAsia="宋体"/>
                <w:lang w:val="en-US" w:eastAsia="zh-CN"/>
              </w:rPr>
              <w:t>0</w:t>
            </w:r>
            <w:bookmarkStart w:id="0" w:name="_GoBack"/>
            <w:bookmarkEnd w:id="0"/>
            <w:r>
              <w:rPr>
                <w:rFonts w:hint="eastAsia" w:eastAsia="宋体"/>
                <w:lang w:val="en-US" w:eastAsia="zh-CN"/>
              </w:rPr>
              <w:t>5</w:t>
            </w:r>
            <w:r>
              <w:rPr>
                <w:rFonts w:hint="default"/>
              </w:rPr>
              <w:t>:00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备注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备注内容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outlineLvl w:val="9"/>
      </w:pPr>
      <w:r>
        <w:t>
</w:t>
      </w:r>
    </w:p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进的反义词是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进的反义词是出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甜的反义词是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甜的反义词是苦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长的反义词是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长的反义词是短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丑的反义词是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丑的反义词是美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highlight w:val="none"/>
              </w:rPr>
              <w:t>00</w:t>
            </w:r>
            <w:r>
              <w:rPr>
                <w:rFonts w:hint="eastAsia" w:eastAsia="宋体"/>
                <w:highlight w:val="none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下列生字的部首与其他三项不同的是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说是讠字旁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下列生字的部首与其他三项不同的是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赶是走字旁，其他三项都是 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下列生字的部首与其他三项不同的是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其他三项都是宀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  <w:lang w:val="en-US" w:eastAsia="zh-CN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下列生字的部首与其他三项不同的是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其他三项都是心字底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下列生字的部首与其他三项不同的是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其他三项都是 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  <w:lang w:val="en-US" w:eastAsia="zh-CN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下列生字的部首与其他三项不同的是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其他三项都是 走字旁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将课文内容补充完整。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我仿佛___见鸟儿的欢唱。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我仿佛听见鸟儿的欢唱。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将课文内容补充完整。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我小心地捧着鸟蛋，___忙走到树边。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我小心地捧着鸟蛋，连忙走到树边。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将课文内容补充完整。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把目光投向高____的蓝天。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把目光投向高远的蓝天。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将课文内容补充完整。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鸟妈妈这会儿一____焦急不安。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鸟妈妈这会儿一定焦急不安。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将课文内容补充完整。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春天，几场蒙蒙细雨过_____。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春天，几场蒙蒙细雨过后。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将课文内容补充完整。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对，松鼠有了好主___：每次摘松果，吃一个，就在土里埋下一个。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对，松鼠有了好主意：每次摘松果，吃一个，就在土里埋下一个。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将课文内容补充完整。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兔姑娘和鹿先生看见了，也____来帮忙。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兔姑娘和鹿先生看见了，也赶来帮忙。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将课文内容补充完整。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准备回家了，大家排好___。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准备回家了，大家排好队。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将课文内容补充完整。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今天，一年____一班的同学去植物园参观。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今天，一年级一班的同学去植物园参观。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将课文内容补充完整。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同学们围着园林___人张爷爷。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同学们围着园林工人张爷爷。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和气的读音正确的是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hé qi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hé qí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huò qī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huǒ qì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和气的读音正确的是hé qi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yù wén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yú wēn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yǔ wén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yù wàng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语文的读音正确的是yǔ wén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  <w:lang w:val="en-US" w:eastAsia="zh-CN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李子的读音正确的是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lǐ zi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lí zǐ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lì zi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lì zi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李子的读音正确的是lǐ zi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  <w:lang w:val="en-US" w:eastAsia="zh-CN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秀气的读音正确的是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xiū qì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xiù qí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xiù qi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xiū qī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秀气的读音正确的是xiù qi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香水的读音正确的是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xiǎng shuǐ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xiǎng shuì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xiāng shuǐ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xiān shuì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香水的读音正确的是xiāng shuǐ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color w:val="auto"/>
                <w:highlight w:val="none"/>
              </w:rPr>
              <w:t>0</w:t>
            </w:r>
            <w:r>
              <w:rPr>
                <w:rFonts w:hint="eastAsia" w:eastAsia="宋体"/>
                <w:color w:val="auto"/>
                <w:highlight w:val="none"/>
                <w:lang w:val="en-US" w:eastAsia="zh-CN"/>
              </w:rPr>
              <w:t>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听见的读音正确的是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tíng jiàn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tīng jiàn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tǐng jiàn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tǐng jiān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听见的读音正确的是tīng jiàn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连忙的读音正确的是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liàn mǎng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lián máng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liǎn máng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liáng mèng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连忙的读音正确的是lián máng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高远的读音正确的是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gǎo yuán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gāo yuán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gāo yuàn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gāo yuǎn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高远的读音正确的是gāo yuǎn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方向的读音正确的是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fāng xiāng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fāng xiàng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fàng xiāng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fāng xiáng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方向的读音正确的是fāng xiàng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主意的读音正确的是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zhǔ yi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zhù yì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zú yǐ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zǔ yì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主意的读音正确的是zhǔ yi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  <w:lang w:val="en-US" w:eastAsia="zh-CN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赶快的读音正确的是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gān kū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gǎn kuài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gāng kuài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以上都不对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赶快的读音正确的是gǎn kuài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  <w:lang w:val="en-US" w:eastAsia="zh-CN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年级的读音正确的是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nián jì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niàn jí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nián yè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nián jí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年级的读音正确的是nián jí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明白的读音正确的是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míng bǎi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mín bǎi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míng b</w:t>
            </w:r>
            <w:r>
              <w:rPr>
                <w:rFonts w:hint="default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míng pái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明白的读音正确的是míng b</w:t>
            </w:r>
            <w:r>
              <w:rPr>
                <w:rFonts w:hint="default"/>
                <w:lang w:val="en-US" w:eastAsia="zh-CN"/>
              </w:rPr>
              <w:t>à</w:t>
            </w:r>
            <w:r>
              <w:rPr>
                <w:rFonts w:hint="eastAsia"/>
                <w:lang w:val="en-US" w:eastAsia="zh-CN"/>
              </w:rPr>
              <w:t>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干净的读音正确的是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gān jìng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gàn jìn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gàn jǐng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gǎn jǐn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干净的读音正确的是gān jìng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专心的读音正确的是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zhuān xīn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zuān xīn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zhuǎn xíng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zhuǎn xìng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专心的读音正确的是zhuān xīn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  <w:lang w:val="en-US" w:eastAsia="zh-CN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请补充下列成语。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鸟语____香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鸟语花香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请补充下列成语。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山____水秀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山清水秀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请补充下列成语。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一心一___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一心一意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请补充下列成语。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心平气___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心平气和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请补充下列成语。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古色古___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古色古香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第三单元/词语听写3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蚂的部首是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蚂的部首是</w:t>
            </w:r>
            <w:r>
              <w:rPr>
                <w:rFonts w:hint="eastAsia" w:eastAsia="宋体"/>
                <w:lang w:val="en-US" w:eastAsia="zh-CN"/>
              </w:rPr>
              <w:t>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第四单元/识字（四）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空的部首是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空的部首是宀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第四单元/识字（四）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前的第五笔是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前的第五笔是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第四单元/识字（四）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网的第四笔是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网的第四笔是丶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第四单元/识字（四）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空的第三笔是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空的第三笔是乛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第四单元/识字（四）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房的第四笔是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房的第四笔是丿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第四单元/识字（四）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蚁的第四笔是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蚁的第四笔是丨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第四单元/识字（四）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蚁一共有几画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蚁一共有9画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第四单元/识字（四）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房一共有几画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房一共有8画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第四单元/识字（四）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tbl>
      <w:tblPr>
        <w:tblStyle w:val="6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网一共有几画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网一共有6画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default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rFonts w:hint="default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一年级语文下册_</w:t>
            </w:r>
            <w:r>
              <w:rPr>
                <w:rFonts w:hint="eastAsia" w:eastAsia="宋体"/>
                <w:lang w:val="en-US" w:eastAsia="zh-CN"/>
              </w:rPr>
              <w:t>第四单元/识字（四）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921A57"/>
    <w:rsid w:val="01921A57"/>
    <w:rsid w:val="01AD27D7"/>
    <w:rsid w:val="03D50BC3"/>
    <w:rsid w:val="042B5BB0"/>
    <w:rsid w:val="059F5CE0"/>
    <w:rsid w:val="06247912"/>
    <w:rsid w:val="09354CC8"/>
    <w:rsid w:val="0A355022"/>
    <w:rsid w:val="0C2F40C9"/>
    <w:rsid w:val="0E435618"/>
    <w:rsid w:val="14745D38"/>
    <w:rsid w:val="153E470A"/>
    <w:rsid w:val="1E365A4D"/>
    <w:rsid w:val="22154FAB"/>
    <w:rsid w:val="235B5413"/>
    <w:rsid w:val="26D12BCA"/>
    <w:rsid w:val="274145C3"/>
    <w:rsid w:val="2785077D"/>
    <w:rsid w:val="2AD04FCA"/>
    <w:rsid w:val="2C796D38"/>
    <w:rsid w:val="313567A5"/>
    <w:rsid w:val="39204992"/>
    <w:rsid w:val="393D1C03"/>
    <w:rsid w:val="39E56A18"/>
    <w:rsid w:val="3B8B3B32"/>
    <w:rsid w:val="3E6E33E6"/>
    <w:rsid w:val="3F57739B"/>
    <w:rsid w:val="426E331E"/>
    <w:rsid w:val="45431017"/>
    <w:rsid w:val="45C93190"/>
    <w:rsid w:val="49C241C8"/>
    <w:rsid w:val="4B89034D"/>
    <w:rsid w:val="4CF70911"/>
    <w:rsid w:val="4FDA3773"/>
    <w:rsid w:val="52262F29"/>
    <w:rsid w:val="54906E21"/>
    <w:rsid w:val="56913EFA"/>
    <w:rsid w:val="56C0456F"/>
    <w:rsid w:val="5AAC1CB0"/>
    <w:rsid w:val="5DDD5D79"/>
    <w:rsid w:val="5FC11351"/>
    <w:rsid w:val="61C74EFB"/>
    <w:rsid w:val="6384456E"/>
    <w:rsid w:val="64D42689"/>
    <w:rsid w:val="6CB22693"/>
    <w:rsid w:val="6D535020"/>
    <w:rsid w:val="72F52619"/>
    <w:rsid w:val="7306540F"/>
    <w:rsid w:val="763B008B"/>
    <w:rsid w:val="7CF57ECD"/>
    <w:rsid w:val="7DB6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rPr>
      <w:sz w:val="24"/>
    </w:rPr>
  </w:style>
  <w:style w:type="character" w:styleId="4">
    <w:name w:val="Hyperlink"/>
    <w:basedOn w:val="3"/>
    <w:qFormat/>
    <w:uiPriority w:val="0"/>
    <w:rPr>
      <w:color w:val="0000FF"/>
      <w:u w:val="single"/>
    </w:r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2018-07-09T08:47:00Z</dcterms:created>
  <dc:creator>脾气小姐~</dc:creator>
  <cp:lastModifiedBy>脾气小姐~</cp:lastModifiedBy>
  <dcterms:modified xsi:type="dcterms:W3CDTF">2018-07-13T09:27:28Z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